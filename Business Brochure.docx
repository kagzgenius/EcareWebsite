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215" w:rsidRPr="00CB1601" w:rsidRDefault="001628C9">
      <w:pPr>
        <w:rPr>
          <w:sz w:val="24"/>
          <w:szCs w:val="24"/>
        </w:rPr>
        <w:sectPr w:rsidR="00F66215" w:rsidRPr="00CB1601" w:rsidSect="00F66215">
          <w:pgSz w:w="15840" w:h="12240" w:orient="landscape"/>
          <w:pgMar w:top="1440" w:right="1800" w:bottom="1440" w:left="1800" w:header="720" w:footer="720" w:gutter="0"/>
          <w:cols w:space="720"/>
          <w:docGrid w:linePitch="360"/>
        </w:sectPr>
      </w:pPr>
      <w:r>
        <w:rPr>
          <w:sz w:val="24"/>
          <w:szCs w:val="24"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69" type="#_x0000_t185" style="position:absolute;margin-left:465.75pt;margin-top:-5.25pt;width:156.75pt;height:56.25pt;z-index:251672064;visibility:visible;mso-wrap-distance-left:9pt;mso-wrap-distance-top:0;mso-wrap-distance-right:9pt;mso-wrap-distance-bottom:0;mso-position-horizontal-relative:margin;mso-position-vertical-relative:margin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" o:allowincell="f" adj="1739" fillcolor="#943634" strokecolor="#9bbb59" strokeweight="3pt">
            <v:shadow color="#5d7035" offset="1pt,1pt"/>
            <v:textbox style="mso-next-textbox:#_x0000_s1069" inset="3.6pt,,3.6pt">
              <w:txbxContent>
                <w:p w:rsidR="00E47C5F" w:rsidRPr="00E47C5F" w:rsidRDefault="00E47C5F" w:rsidP="00E47C5F">
                  <w:pPr>
                    <w:pStyle w:val="Heading4"/>
                    <w:rPr>
                      <w:sz w:val="32"/>
                      <w:szCs w:val="32"/>
                    </w:rPr>
                  </w:pPr>
                  <w:r w:rsidRPr="00E47C5F">
                    <w:rPr>
                      <w:sz w:val="32"/>
                      <w:szCs w:val="32"/>
                    </w:rPr>
                    <w:t>ESTHERRA CARE</w:t>
                  </w:r>
                </w:p>
                <w:p w:rsidR="00E47C5F" w:rsidRPr="00E47C5F" w:rsidRDefault="00E47C5F" w:rsidP="00E47C5F">
                  <w:pPr>
                    <w:pStyle w:val="Heading4"/>
                    <w:rPr>
                      <w:sz w:val="32"/>
                      <w:szCs w:val="32"/>
                    </w:rPr>
                  </w:pPr>
                  <w:r w:rsidRPr="00E47C5F">
                    <w:rPr>
                      <w:sz w:val="32"/>
                      <w:szCs w:val="32"/>
                    </w:rPr>
                    <w:t xml:space="preserve"> LLC</w:t>
                  </w:r>
                </w:p>
              </w:txbxContent>
            </v:textbox>
            <w10:wrap type="square" anchorx="margin" anchory="margin"/>
          </v:shape>
        </w:pict>
      </w:r>
      <w:r>
        <w:rPr>
          <w:sz w:val="24"/>
          <w:szCs w:val="24"/>
        </w:rPr>
        <w:pict>
          <v:shape id="AutoShape 2" o:spid="_x0000_s1068" type="#_x0000_t185" style="position:absolute;margin-left:458pt;margin-top:77.25pt;width:193pt;height:149.6pt;z-index:251670016;visibility:visible;mso-wrap-distance-left:9pt;mso-wrap-distance-top:0;mso-wrap-distance-right:9pt;mso-wrap-distance-bottom:0;mso-position-horizontal-relative:margin;mso-position-vertical-relative:margin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" o:allowincell="f" adj="1739" fillcolor="#943634" strokecolor="#9bbb59" strokeweight="3pt">
            <v:shadow color="#5d7035" offset="1pt,1pt"/>
            <v:textbox style="mso-next-textbox:#AutoShape 2" inset="3.6pt,,3.6pt">
              <w:txbxContent>
                <w:p w:rsidR="00E47C5F" w:rsidRPr="00E47C5F" w:rsidRDefault="00E47C5F">
                  <w:pPr>
                    <w:jc w:val="center"/>
                    <w:rPr>
                      <w:i/>
                      <w:iCs/>
                      <w:color w:val="7F7F7F" w:themeColor="text1" w:themeTint="80"/>
                      <w:sz w:val="24"/>
                    </w:rPr>
                  </w:pPr>
                  <w:r w:rsidRPr="00E47C5F">
                    <w:rPr>
                      <w:noProof/>
                    </w:rPr>
                    <w:drawing>
                      <wp:inline distT="0" distB="0" distL="0" distR="0">
                        <wp:extent cx="2238375" cy="1638300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37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shape>
        </w:pict>
      </w:r>
      <w:r>
        <w:rPr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458pt;margin-top:250.75pt;width:211pt;height:200pt;z-index:251653632;mso-wrap-distance-left:2.88pt;mso-wrap-distance-top:2.88pt;mso-wrap-distance-right:2.88pt;mso-wrap-distance-bottom:2.88pt;mso-position-horizontal-relative:text;mso-position-vertical-relative:text" filled="f" fillcolor="#cd4313" stroked="f" insetpen="t" o:cliptowrap="t">
            <v:shadow color="#ccc"/>
            <v:textbox style="mso-next-textbox:#_x0000_s1045;mso-column-margin:5.76pt" inset="2.88pt,2.88pt,2.88pt,2.88pt">
              <w:txbxContent>
                <w:p w:rsidR="00F66215" w:rsidRDefault="00122CB3" w:rsidP="00B45E4D">
                  <w:pPr>
                    <w:pStyle w:val="PlaceHeadline"/>
                    <w:rPr>
                      <w:i/>
                    </w:rPr>
                  </w:pPr>
                  <w:r w:rsidRPr="00122CB3">
                    <w:rPr>
                      <w:i/>
                    </w:rPr>
                    <w:t>Where your needs are our priority and your Care</w:t>
                  </w:r>
                  <w:r>
                    <w:rPr>
                      <w:i/>
                    </w:rPr>
                    <w:t xml:space="preserve"> and comfort</w:t>
                  </w:r>
                  <w:r w:rsidR="00DA21ED">
                    <w:rPr>
                      <w:i/>
                    </w:rPr>
                    <w:t xml:space="preserve"> is</w:t>
                  </w:r>
                  <w:r w:rsidRPr="00122CB3">
                    <w:rPr>
                      <w:i/>
                    </w:rPr>
                    <w:t xml:space="preserve"> our ultimate Goal</w:t>
                  </w:r>
                </w:p>
                <w:p w:rsidR="007C00D2" w:rsidRDefault="007C00D2" w:rsidP="00B45E4D">
                  <w:pPr>
                    <w:pStyle w:val="PlaceHeadline"/>
                    <w:rPr>
                      <w:i/>
                    </w:rPr>
                  </w:pPr>
                </w:p>
                <w:p w:rsidR="007C00D2" w:rsidRDefault="007C00D2" w:rsidP="00B45E4D">
                  <w:pPr>
                    <w:pStyle w:val="PlaceHeadline"/>
                    <w:rPr>
                      <w:i/>
                    </w:rPr>
                  </w:pPr>
                </w:p>
                <w:p w:rsidR="00E47C5F" w:rsidRDefault="00E47C5F" w:rsidP="00B45E4D">
                  <w:pPr>
                    <w:pStyle w:val="PlaceHeadline"/>
                    <w:rPr>
                      <w:i/>
                    </w:rPr>
                  </w:pPr>
                  <w:r w:rsidRPr="00E47C5F">
                    <w:rPr>
                      <w:noProof/>
                    </w:rPr>
                    <w:drawing>
                      <wp:inline distT="0" distB="0" distL="0" distR="0">
                        <wp:extent cx="1381125" cy="4953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3824" cy="4962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bookmarkStart w:id="0" w:name="_GoBack"/>
      <w:r w:rsidR="00CB1601" w:rsidRPr="00CB1601">
        <w:rPr>
          <w:noProof/>
          <w:sz w:val="24"/>
          <w:szCs w:val="24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-1152525</wp:posOffset>
            </wp:positionH>
            <wp:positionV relativeFrom="paragraph">
              <wp:posOffset>-857250</wp:posOffset>
            </wp:positionV>
            <wp:extent cx="9915525" cy="7772400"/>
            <wp:effectExtent l="0" t="0" r="0" b="0"/>
            <wp:wrapNone/>
            <wp:docPr id="49" name="Picture 49" descr="fresh_bro_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resh_bro_cov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sz w:val="24"/>
          <w:szCs w:val="24"/>
        </w:rPr>
        <w:pict>
          <v:shape id="_x0000_s1030" type="#_x0000_t202" style="position:absolute;margin-left:-55pt;margin-top:34.5pt;width:180pt;height:416.25pt;z-index:251649536;mso-wrap-distance-left:2.88pt;mso-wrap-distance-top:2.88pt;mso-wrap-distance-right:2.88pt;mso-wrap-distance-bottom:2.88pt;mso-position-horizontal-relative:text;mso-position-vertical-relative:text" filled="f" fillcolor="#cd4313" stroked="f" insetpen="t" o:cliptowrap="t">
            <v:shadow color="#ccc"/>
            <v:textbox style="mso-next-textbox:#_x0000_s1030;mso-column-margin:5.76pt" inset="2.88pt,2.88pt,2.88pt,2.88pt">
              <w:txbxContent>
                <w:p w:rsidR="00D4268E" w:rsidRPr="00E47C5F" w:rsidRDefault="00D4268E" w:rsidP="007D26BA">
                  <w:pPr>
                    <w:rPr>
                      <w:b/>
                    </w:rPr>
                  </w:pPr>
                </w:p>
                <w:p w:rsidR="005707E9" w:rsidRDefault="005707E9" w:rsidP="007D26BA"/>
                <w:p w:rsidR="005707E9" w:rsidRDefault="005707E9" w:rsidP="007D26BA"/>
                <w:p w:rsidR="00D4268E" w:rsidRDefault="00D4268E" w:rsidP="007D26BA"/>
                <w:p w:rsidR="005707E9" w:rsidRPr="00DC766E" w:rsidRDefault="00DC766E" w:rsidP="00DC766E">
                  <w:pPr>
                    <w:jc w:val="center"/>
                    <w:rPr>
                      <w:sz w:val="36"/>
                      <w:szCs w:val="36"/>
                    </w:rPr>
                  </w:pPr>
                  <w:r w:rsidRPr="00DC766E">
                    <w:rPr>
                      <w:sz w:val="36"/>
                      <w:szCs w:val="36"/>
                    </w:rPr>
                    <w:t>Comprehensive Licensing with Housing with Services</w:t>
                  </w:r>
                </w:p>
                <w:p w:rsidR="00D4268E" w:rsidRDefault="00D4268E" w:rsidP="007D26BA"/>
                <w:p w:rsidR="00D4268E" w:rsidRDefault="00D4268E" w:rsidP="007D26BA"/>
                <w:p w:rsidR="00D4268E" w:rsidRDefault="00D4268E" w:rsidP="007D26BA"/>
                <w:p w:rsidR="00F66215" w:rsidRPr="00DC766E" w:rsidRDefault="0065547E" w:rsidP="0065547E">
                  <w:pPr>
                    <w:jc w:val="center"/>
                    <w:rPr>
                      <w:sz w:val="36"/>
                      <w:szCs w:val="36"/>
                    </w:rPr>
                  </w:pPr>
                  <w:r w:rsidRPr="00DC766E">
                    <w:rPr>
                      <w:sz w:val="36"/>
                      <w:szCs w:val="36"/>
                    </w:rPr>
                    <w:t>WE CONSIDER DIFFICULT PLACEMENTS</w:t>
                  </w:r>
                  <w:r w:rsidR="008A1A3C" w:rsidRPr="00DC766E">
                    <w:rPr>
                      <w:sz w:val="36"/>
                      <w:szCs w:val="36"/>
                    </w:rPr>
                    <w:t xml:space="preserve"> with </w:t>
                  </w:r>
                  <w:r w:rsidRPr="00DC766E">
                    <w:rPr>
                      <w:sz w:val="36"/>
                      <w:szCs w:val="36"/>
                    </w:rPr>
                    <w:t xml:space="preserve">medical and behavioral challenges </w:t>
                  </w:r>
                </w:p>
                <w:p w:rsidR="00AF3A12" w:rsidRPr="00DC766E" w:rsidRDefault="00AF3A12" w:rsidP="0065547E">
                  <w:pPr>
                    <w:jc w:val="center"/>
                    <w:rPr>
                      <w:sz w:val="36"/>
                      <w:szCs w:val="36"/>
                    </w:rPr>
                  </w:pPr>
                </w:p>
                <w:p w:rsidR="00AF3A12" w:rsidRPr="00DC766E" w:rsidRDefault="00AF3A12" w:rsidP="0065547E">
                  <w:pPr>
                    <w:jc w:val="center"/>
                    <w:rPr>
                      <w:sz w:val="36"/>
                      <w:szCs w:val="36"/>
                    </w:rPr>
                  </w:pPr>
                  <w:r w:rsidRPr="00DC766E">
                    <w:rPr>
                      <w:sz w:val="36"/>
                      <w:szCs w:val="36"/>
                    </w:rPr>
                    <w:t>We accept TBI and CADI Waivers and GRH</w:t>
                  </w:r>
                </w:p>
                <w:p w:rsidR="00AF3A12" w:rsidRPr="00DC766E" w:rsidRDefault="00AF3A12" w:rsidP="0065547E">
                  <w:pPr>
                    <w:jc w:val="center"/>
                    <w:rPr>
                      <w:sz w:val="36"/>
                      <w:szCs w:val="36"/>
                    </w:rPr>
                  </w:pPr>
                </w:p>
                <w:p w:rsidR="00AF3A12" w:rsidRDefault="00AF3A12" w:rsidP="0065547E">
                  <w:pPr>
                    <w:jc w:val="center"/>
                  </w:pPr>
                </w:p>
                <w:p w:rsidR="00AF3A12" w:rsidRDefault="001628C9" w:rsidP="0065547E">
                  <w:pPr>
                    <w:jc w:val="center"/>
                  </w:pPr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6" type="#_x0000_t136" style="width:132pt;height:31.5pt" fillcolor="maroon" strokecolor="maroon">
                        <v:shadow on="t" color="#b2b2b2" opacity="52429f"/>
                        <v:textpath style="font-family:&quot;Arial Black&quot;;font-style:italic;v-text-spacing:52429f;v-text-kern:t" trim="t" fitpath="t" string="Ecare"/>
                      </v:shape>
                    </w:pict>
                  </w:r>
                </w:p>
                <w:p w:rsidR="00AF3A12" w:rsidRDefault="00AF3A12" w:rsidP="0065547E">
                  <w:pPr>
                    <w:jc w:val="center"/>
                  </w:pPr>
                </w:p>
                <w:p w:rsidR="00AF3A12" w:rsidRDefault="00AF3A12" w:rsidP="0065547E">
                  <w:pPr>
                    <w:jc w:val="center"/>
                  </w:pPr>
                </w:p>
                <w:p w:rsidR="00AF3A12" w:rsidRDefault="00AF3A12" w:rsidP="0065547E">
                  <w:pPr>
                    <w:jc w:val="center"/>
                  </w:pPr>
                </w:p>
                <w:p w:rsidR="00AF3A12" w:rsidRDefault="00AF3A12" w:rsidP="0065547E">
                  <w:pPr>
                    <w:jc w:val="center"/>
                  </w:pPr>
                </w:p>
                <w:p w:rsidR="00DE659C" w:rsidRPr="00DE659C" w:rsidRDefault="00DE659C" w:rsidP="00DE659C"/>
              </w:txbxContent>
            </v:textbox>
          </v:shape>
        </w:pict>
      </w:r>
      <w:r>
        <w:rPr>
          <w:sz w:val="24"/>
          <w:szCs w:val="24"/>
        </w:rPr>
        <w:pict>
          <v:shape id="_x0000_s1060" type="#_x0000_t202" style="position:absolute;margin-left:215pt;margin-top:-30.75pt;width:180pt;height:295.5pt;z-index:251660800;mso-position-horizontal-relative:text;mso-position-vertical-relative:text" filled="f" stroked="f">
            <v:textbox style="mso-next-textbox:#_x0000_s1060">
              <w:txbxContent>
                <w:p w:rsidR="00F66215" w:rsidRPr="00DA21ED" w:rsidRDefault="00AF3AC0" w:rsidP="00AF3AC0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DA21ED">
                    <w:rPr>
                      <w:b/>
                      <w:sz w:val="28"/>
                      <w:szCs w:val="28"/>
                    </w:rPr>
                    <w:t>ESTHERRA CARE</w:t>
                  </w:r>
                </w:p>
                <w:p w:rsidR="0065547E" w:rsidRDefault="007D26BA" w:rsidP="0065547E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DA21ED">
                    <w:rPr>
                      <w:b/>
                      <w:sz w:val="28"/>
                      <w:szCs w:val="28"/>
                    </w:rPr>
                    <w:t xml:space="preserve"> Is your reliable</w:t>
                  </w:r>
                  <w:r w:rsidR="00AF3AC0" w:rsidRPr="00DA21ED"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CC08B1" w:rsidRPr="00DA21ED">
                    <w:rPr>
                      <w:b/>
                      <w:sz w:val="28"/>
                      <w:szCs w:val="28"/>
                    </w:rPr>
                    <w:t>choice for</w:t>
                  </w:r>
                  <w:r w:rsidRPr="00DA21ED">
                    <w:rPr>
                      <w:b/>
                      <w:sz w:val="28"/>
                      <w:szCs w:val="28"/>
                    </w:rPr>
                    <w:t xml:space="preserve"> the care you need</w:t>
                  </w:r>
                </w:p>
                <w:p w:rsidR="0065547E" w:rsidRPr="00C8396B" w:rsidRDefault="00AD58EE" w:rsidP="00FF13AB">
                  <w:pPr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Estherra Care is</w:t>
                  </w:r>
                  <w:r w:rsidR="00AF3AC0" w:rsidRPr="00C8396B">
                    <w:rPr>
                      <w:sz w:val="22"/>
                      <w:szCs w:val="22"/>
                    </w:rPr>
                    <w:t xml:space="preserve"> founded on </w:t>
                  </w:r>
                  <w:r w:rsidRPr="00C8396B">
                    <w:rPr>
                      <w:sz w:val="22"/>
                      <w:szCs w:val="22"/>
                    </w:rPr>
                    <w:t>the ten</w:t>
                  </w:r>
                  <w:r w:rsidR="00CC08B1" w:rsidRPr="00C8396B">
                    <w:rPr>
                      <w:sz w:val="22"/>
                      <w:szCs w:val="22"/>
                    </w:rPr>
                    <w:t xml:space="preserve"> </w:t>
                  </w:r>
                  <w:r w:rsidR="00AF3AC0" w:rsidRPr="00C8396B">
                    <w:rPr>
                      <w:sz w:val="22"/>
                      <w:szCs w:val="22"/>
                    </w:rPr>
                    <w:t>principle</w:t>
                  </w:r>
                  <w:r w:rsidR="00CC08B1" w:rsidRPr="00C8396B">
                    <w:rPr>
                      <w:sz w:val="22"/>
                      <w:szCs w:val="22"/>
                    </w:rPr>
                    <w:t>s</w:t>
                  </w:r>
                  <w:r w:rsidR="00AF3AC0" w:rsidRPr="00C8396B">
                    <w:rPr>
                      <w:sz w:val="22"/>
                      <w:szCs w:val="22"/>
                    </w:rPr>
                    <w:t xml:space="preserve"> of </w:t>
                  </w:r>
                  <w:r w:rsidRPr="00C8396B">
                    <w:rPr>
                      <w:sz w:val="22"/>
                      <w:szCs w:val="22"/>
                    </w:rPr>
                    <w:t>“Servant</w:t>
                  </w:r>
                  <w:r w:rsidR="00AF3AC0" w:rsidRPr="00C8396B">
                    <w:rPr>
                      <w:sz w:val="22"/>
                      <w:szCs w:val="22"/>
                    </w:rPr>
                    <w:t xml:space="preserve"> leader</w:t>
                  </w:r>
                  <w:r w:rsidRPr="00C8396B">
                    <w:rPr>
                      <w:sz w:val="22"/>
                      <w:szCs w:val="22"/>
                    </w:rPr>
                    <w:t>ship</w:t>
                  </w:r>
                  <w:r w:rsidR="00AF3AC0" w:rsidRPr="00C8396B">
                    <w:rPr>
                      <w:sz w:val="22"/>
                      <w:szCs w:val="22"/>
                    </w:rPr>
                    <w:t>”</w:t>
                  </w:r>
                  <w:r w:rsidR="0065547E" w:rsidRPr="00C8396B">
                    <w:rPr>
                      <w:rFonts w:ascii="Helvetica" w:hAnsi="Helvetica"/>
                      <w:sz w:val="22"/>
                      <w:szCs w:val="22"/>
                    </w:rPr>
                    <w:t xml:space="preserve"> </w:t>
                  </w:r>
                </w:p>
                <w:p w:rsidR="00CC08B1" w:rsidRPr="00C8396B" w:rsidRDefault="00CC08B1" w:rsidP="00FF13AB">
                  <w:pPr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 xml:space="preserve"> 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Listening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Empathy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Healing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Awareness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Persuasion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Conceptualization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Foresight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Commitment to the growth of people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Stewardship</w:t>
                  </w:r>
                </w:p>
                <w:p w:rsidR="00AD58EE" w:rsidRPr="00C8396B" w:rsidRDefault="00AD58EE" w:rsidP="00B45E4D">
                  <w:pPr>
                    <w:ind w:left="720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>Building a community</w:t>
                  </w:r>
                </w:p>
                <w:p w:rsidR="00CC08B1" w:rsidRPr="00C8396B" w:rsidRDefault="00FF13AB">
                  <w:pPr>
                    <w:rPr>
                      <w:i/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ab/>
                  </w:r>
                  <w:r w:rsidRPr="00C8396B">
                    <w:rPr>
                      <w:sz w:val="22"/>
                      <w:szCs w:val="22"/>
                    </w:rPr>
                    <w:tab/>
                    <w:t>(</w:t>
                  </w:r>
                  <w:r w:rsidRPr="00C8396B">
                    <w:rPr>
                      <w:i/>
                      <w:sz w:val="22"/>
                      <w:szCs w:val="22"/>
                    </w:rPr>
                    <w:t>Robert Greenleaf)</w:t>
                  </w:r>
                </w:p>
                <w:p w:rsidR="00FF13AB" w:rsidRPr="00C8396B" w:rsidRDefault="00FF13AB">
                  <w:pPr>
                    <w:rPr>
                      <w:i/>
                      <w:sz w:val="22"/>
                      <w:szCs w:val="22"/>
                    </w:rPr>
                  </w:pPr>
                </w:p>
                <w:p w:rsidR="00AD58EE" w:rsidRPr="00C8396B" w:rsidRDefault="006B19AB" w:rsidP="00FF13AB">
                  <w:pPr>
                    <w:jc w:val="center"/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 xml:space="preserve">We believe in making </w:t>
                  </w:r>
                  <w:r w:rsidR="00834C22" w:rsidRPr="00C8396B">
                    <w:rPr>
                      <w:sz w:val="22"/>
                      <w:szCs w:val="22"/>
                    </w:rPr>
                    <w:t xml:space="preserve"> our </w:t>
                  </w:r>
                  <w:r w:rsidRPr="00C8396B">
                    <w:rPr>
                      <w:sz w:val="22"/>
                      <w:szCs w:val="22"/>
                    </w:rPr>
                    <w:t>client’s</w:t>
                  </w:r>
                  <w:r w:rsidR="00AD58EE" w:rsidRPr="00C8396B">
                    <w:rPr>
                      <w:sz w:val="22"/>
                      <w:szCs w:val="22"/>
                    </w:rPr>
                    <w:t xml:space="preserve"> feel loved, wanted, cared for and live in a place where they are comfortable living            </w:t>
                  </w:r>
                </w:p>
                <w:p w:rsidR="00AF3AC0" w:rsidRPr="00C8396B" w:rsidRDefault="00AF3AC0">
                  <w:pPr>
                    <w:rPr>
                      <w:sz w:val="22"/>
                      <w:szCs w:val="22"/>
                    </w:rPr>
                  </w:pPr>
                </w:p>
                <w:p w:rsidR="00AF3AC0" w:rsidRPr="00F75617" w:rsidRDefault="00AF3AC0"/>
                <w:p w:rsidR="00AF3AC0" w:rsidRPr="00F75617" w:rsidRDefault="00AF3AC0">
                  <w:r w:rsidRPr="00F75617">
                    <w:t>The goal of Estherra Care is to give the chance to those who have no family or loved ones to feel</w:t>
                  </w:r>
                  <w:r w:rsidR="00F75617">
                    <w:t xml:space="preserve"> the warm embrace of a family,</w:t>
                  </w:r>
                  <w:r w:rsidRPr="00F75617">
                    <w:t xml:space="preserve"> l</w:t>
                  </w:r>
                  <w:r w:rsidR="00F75617">
                    <w:t>iving environment.</w:t>
                  </w:r>
                  <w:r w:rsidRPr="00F75617">
                    <w:t xml:space="preserve"> </w:t>
                  </w:r>
                </w:p>
                <w:p w:rsidR="00AF3AC0" w:rsidRPr="00F75617" w:rsidRDefault="00AF3AC0"/>
                <w:p w:rsidR="00AF3AC0" w:rsidRPr="00AF3AC0" w:rsidRDefault="00AF3AC0">
                  <w:pPr>
                    <w:rPr>
                      <w:b/>
                    </w:rPr>
                  </w:pPr>
                </w:p>
                <w:p w:rsidR="00AF3AC0" w:rsidRPr="00AF3AC0" w:rsidRDefault="00AF3AC0">
                  <w:pPr>
                    <w:rPr>
                      <w:b/>
                    </w:rPr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31" type="#_x0000_t202" style="position:absolute;margin-left:-55pt;margin-top:-11.25pt;width:198pt;height:40.5pt;z-index:251650560;mso-wrap-distance-left:2.88pt;mso-wrap-distance-top:2.88pt;mso-wrap-distance-right:2.88pt;mso-wrap-distance-bottom:2.88pt;mso-position-horizontal-relative:text;mso-position-vertical-relative:text" filled="f" stroked="f" insetpen="t" o:cliptowrap="t">
            <v:stroke>
              <o:left v:ext="view" joinstyle="miter" insetpen="t"/>
              <o:top v:ext="view" joinstyle="miter" insetpen="t"/>
              <o:right v:ext="view" joinstyle="miter" insetpen="t"/>
              <o:bottom v:ext="view" joinstyle="miter" insetpen="t"/>
            </v:stroke>
            <v:shadow color="#ccc"/>
            <v:textbox style="mso-next-textbox:#_x0000_s1031;mso-column-margin:5.76pt" inset="2.88pt,2.88pt,2.88pt,2.88pt">
              <w:txbxContent>
                <w:p w:rsidR="00F66215" w:rsidRPr="005707E9" w:rsidRDefault="00F66215" w:rsidP="005707E9"/>
              </w:txbxContent>
            </v:textbox>
          </v:shape>
        </w:pict>
      </w:r>
      <w:r>
        <w:rPr>
          <w:sz w:val="24"/>
          <w:szCs w:val="24"/>
        </w:rPr>
        <w:pict>
          <v:shape id="_x0000_s1029" type="#_x0000_t202" style="position:absolute;margin-left:215pt;margin-top:270pt;width:180pt;height:171pt;z-index:251648512;mso-wrap-distance-left:2.88pt;mso-wrap-distance-top:2.88pt;mso-wrap-distance-right:2.88pt;mso-wrap-distance-bottom:2.88pt;mso-position-horizontal-relative:text;mso-position-vertical-relative:text" filled="f" fillcolor="#cd4313" stroked="f" insetpen="t" o:cliptowrap="t">
            <v:shadow color="#ccc"/>
            <v:textbox style="mso-next-textbox:#_x0000_s1029;mso-column-margin:5.76pt" inset="2.88pt,2.88pt,2.88pt,2.88pt">
              <w:txbxContent>
                <w:p w:rsidR="00E47C5F" w:rsidRDefault="00122CB3" w:rsidP="006F773F">
                  <w:pPr>
                    <w:pStyle w:val="PhFax"/>
                  </w:pPr>
                  <w:r w:rsidRPr="00E47C5F">
                    <w:rPr>
                      <w:sz w:val="32"/>
                      <w:szCs w:val="32"/>
                    </w:rPr>
                    <w:t>Cal</w:t>
                  </w:r>
                  <w:r w:rsidR="00E47C5F" w:rsidRPr="00E47C5F">
                    <w:rPr>
                      <w:sz w:val="32"/>
                      <w:szCs w:val="32"/>
                    </w:rPr>
                    <w:t xml:space="preserve">l us today for free tour </w:t>
                  </w:r>
                  <w:r w:rsidR="00F66215" w:rsidRPr="00E47C5F">
                    <w:rPr>
                      <w:sz w:val="32"/>
                      <w:szCs w:val="32"/>
                    </w:rPr>
                    <w:br/>
                  </w:r>
                </w:p>
                <w:p w:rsidR="00F66215" w:rsidRPr="00816ED8" w:rsidRDefault="00816ED8" w:rsidP="006F773F">
                  <w:pPr>
                    <w:pStyle w:val="PhFax"/>
                    <w:rPr>
                      <w:sz w:val="28"/>
                      <w:szCs w:val="28"/>
                    </w:rPr>
                  </w:pPr>
                  <w:r w:rsidRPr="00816ED8">
                    <w:rPr>
                      <w:sz w:val="28"/>
                      <w:szCs w:val="28"/>
                    </w:rPr>
                    <w:t xml:space="preserve">Cell: </w:t>
                  </w:r>
                  <w:r w:rsidR="00122CB3" w:rsidRPr="00816ED8">
                    <w:rPr>
                      <w:sz w:val="28"/>
                      <w:szCs w:val="28"/>
                    </w:rPr>
                    <w:t>952-688-7164</w:t>
                  </w:r>
                </w:p>
                <w:p w:rsidR="00816ED8" w:rsidRDefault="00816ED8" w:rsidP="006F773F">
                  <w:pPr>
                    <w:pStyle w:val="PhFax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Phone: 763-273-4583</w:t>
                  </w:r>
                </w:p>
                <w:p w:rsidR="005D378B" w:rsidRDefault="005D378B" w:rsidP="006F773F">
                  <w:pPr>
                    <w:pStyle w:val="PhFax"/>
                    <w:rPr>
                      <w:sz w:val="28"/>
                      <w:szCs w:val="28"/>
                    </w:rPr>
                  </w:pPr>
                  <w:r w:rsidRPr="005D378B">
                    <w:rPr>
                      <w:sz w:val="28"/>
                      <w:szCs w:val="28"/>
                    </w:rPr>
                    <w:t>Fax: 763-273-4614</w:t>
                  </w:r>
                </w:p>
                <w:p w:rsidR="00F66215" w:rsidRPr="0027046B" w:rsidRDefault="00F66215">
                  <w:pPr>
                    <w:widowControl w:val="0"/>
                    <w:jc w:val="center"/>
                    <w:rPr>
                      <w:b/>
                      <w:color w:val="411D0E"/>
                      <w:sz w:val="24"/>
                    </w:rPr>
                  </w:pPr>
                </w:p>
                <w:p w:rsidR="00122CB3" w:rsidRPr="0027046B" w:rsidRDefault="00DC766E" w:rsidP="00122CB3">
                  <w:pPr>
                    <w:pStyle w:val="address"/>
                    <w:rPr>
                      <w:b/>
                      <w:caps/>
                    </w:rPr>
                  </w:pPr>
                  <w:r>
                    <w:rPr>
                      <w:b/>
                      <w:caps/>
                    </w:rPr>
                    <w:t>Address 3808 73</w:t>
                  </w:r>
                  <w:r w:rsidRPr="00DC766E">
                    <w:rPr>
                      <w:b/>
                      <w:caps/>
                      <w:vertAlign w:val="superscript"/>
                    </w:rPr>
                    <w:t>rd</w:t>
                  </w:r>
                  <w:r>
                    <w:rPr>
                      <w:b/>
                      <w:caps/>
                    </w:rPr>
                    <w:t xml:space="preserve"> Av North Brooklyn Park MN 55429</w:t>
                  </w:r>
                </w:p>
                <w:p w:rsidR="00F66215" w:rsidRPr="00FD32EC" w:rsidRDefault="00F66215" w:rsidP="00DC766E">
                  <w:pPr>
                    <w:pStyle w:val="website"/>
                    <w:jc w:val="left"/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32" type="#_x0000_t202" style="position:absolute;margin-left:458pt;margin-top:342pt;width:207pt;height:81pt;z-index:251651584;mso-wrap-distance-left:2.88pt;mso-wrap-distance-top:2.88pt;mso-wrap-distance-right:2.88pt;mso-wrap-distance-bottom:2.88pt;mso-position-horizontal-relative:text;mso-position-vertical-relative:text" filled="f" stroked="f" insetpen="t" o:cliptowrap="t">
            <v:stroke>
              <o:left v:ext="view" joinstyle="miter" insetpen="t"/>
              <o:top v:ext="view" joinstyle="miter" insetpen="t"/>
              <o:right v:ext="view" joinstyle="miter" insetpen="t"/>
              <o:bottom v:ext="view" joinstyle="miter" insetpen="t"/>
            </v:stroke>
            <v:shadow color="#ccc"/>
            <v:textbox style="mso-column-margin:5.76pt" inset="2.88pt,2.88pt,2.88pt,2.88pt">
              <w:txbxContent>
                <w:p w:rsidR="00F66215" w:rsidRPr="0027046B" w:rsidRDefault="00F66215" w:rsidP="006F773F">
                  <w:pPr>
                    <w:pStyle w:val="Taglinehere"/>
                  </w:pPr>
                </w:p>
              </w:txbxContent>
            </v:textbox>
          </v:shape>
        </w:pict>
      </w:r>
      <w:r w:rsidR="00C47319" w:rsidRPr="00CB1601">
        <w:rPr>
          <w:noProof/>
          <w:sz w:val="24"/>
          <w:szCs w:val="24"/>
        </w:rPr>
        <w:drawing>
          <wp:anchor distT="36576" distB="36576" distL="36576" distR="36576" simplePos="0" relativeHeight="251647488" behindDoc="0" locked="0" layoutInCell="1" allowOverlap="1">
            <wp:simplePos x="0" y="0"/>
            <wp:positionH relativeFrom="column">
              <wp:posOffset>7829550</wp:posOffset>
            </wp:positionH>
            <wp:positionV relativeFrom="paragraph">
              <wp:posOffset>5029200</wp:posOffset>
            </wp:positionV>
            <wp:extent cx="1026160" cy="960755"/>
            <wp:effectExtent l="0" t="0" r="0" b="0"/>
            <wp:wrapNone/>
            <wp:docPr id="3" name="Picture 3" descr="&lt;EMPTY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lt;EMPTY&gt;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960755"/>
                    </a:xfrm>
                    <a:prstGeom prst="rect">
                      <a:avLst/>
                    </a:prstGeom>
                    <a:noFill/>
                    <a:ln w="12700" algn="in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66215" w:rsidRPr="00CB1601" w:rsidRDefault="001628C9" w:rsidP="00F6621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s1066" type="#_x0000_t202" style="position:absolute;margin-left:486pt;margin-top:0;width:171pt;height:426.75pt;z-index:251662848" filled="f" stroked="f">
            <v:textbox style="mso-next-textbox:#_x0000_s1066">
              <w:txbxContent>
                <w:p w:rsidR="00F75617" w:rsidRPr="00C8396B" w:rsidRDefault="00AF3A12" w:rsidP="002B0B1E">
                  <w:pPr>
                    <w:rPr>
                      <w:sz w:val="22"/>
                      <w:szCs w:val="22"/>
                    </w:rPr>
                  </w:pPr>
                  <w:r w:rsidRPr="00C8396B">
                    <w:rPr>
                      <w:sz w:val="22"/>
                      <w:szCs w:val="22"/>
                    </w:rPr>
                    <w:t xml:space="preserve">Our </w:t>
                  </w:r>
                  <w:r w:rsidR="0004622F" w:rsidRPr="00C8396B">
                    <w:rPr>
                      <w:sz w:val="22"/>
                      <w:szCs w:val="22"/>
                    </w:rPr>
                    <w:t>staff</w:t>
                  </w:r>
                  <w:r w:rsidR="0004622F">
                    <w:rPr>
                      <w:sz w:val="22"/>
                      <w:szCs w:val="22"/>
                    </w:rPr>
                    <w:t xml:space="preserve"> team is</w:t>
                  </w:r>
                  <w:r w:rsidR="002B0B1E">
                    <w:rPr>
                      <w:sz w:val="22"/>
                      <w:szCs w:val="22"/>
                    </w:rPr>
                    <w:t xml:space="preserve"> the CORE support in delivering </w:t>
                  </w:r>
                  <w:r w:rsidR="0004622F">
                    <w:rPr>
                      <w:sz w:val="22"/>
                      <w:szCs w:val="22"/>
                    </w:rPr>
                    <w:t xml:space="preserve">quality </w:t>
                  </w:r>
                  <w:r w:rsidR="002B0B1E">
                    <w:rPr>
                      <w:sz w:val="22"/>
                      <w:szCs w:val="22"/>
                    </w:rPr>
                    <w:t>services to our residents</w:t>
                  </w:r>
                </w:p>
                <w:p w:rsidR="009758F6" w:rsidRPr="00C8396B" w:rsidRDefault="009758F6" w:rsidP="00D21E9A">
                  <w:pPr>
                    <w:rPr>
                      <w:sz w:val="22"/>
                      <w:szCs w:val="22"/>
                    </w:rPr>
                  </w:pPr>
                </w:p>
                <w:p w:rsidR="00D4268E" w:rsidRPr="00C8396B" w:rsidRDefault="00CC08B1" w:rsidP="00D4268E">
                  <w:pPr>
                    <w:jc w:val="center"/>
                    <w:rPr>
                      <w:rFonts w:hAnsi="Symbol"/>
                      <w:b/>
                      <w:color w:val="auto"/>
                      <w:kern w:val="0"/>
                      <w:sz w:val="22"/>
                      <w:szCs w:val="22"/>
                    </w:rPr>
                  </w:pPr>
                  <w:r w:rsidRPr="00C8396B">
                    <w:rPr>
                      <w:rFonts w:hAnsi="Symbol"/>
                      <w:b/>
                      <w:color w:val="auto"/>
                      <w:kern w:val="0"/>
                      <w:sz w:val="22"/>
                      <w:szCs w:val="22"/>
                    </w:rPr>
                    <w:t>Training</w:t>
                  </w:r>
                </w:p>
                <w:p w:rsidR="00AF3A12" w:rsidRPr="00C8396B" w:rsidRDefault="00AF3A12" w:rsidP="00D4268E">
                  <w:pPr>
                    <w:jc w:val="center"/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</w:p>
                <w:p w:rsidR="00E71A06" w:rsidRPr="00C8396B" w:rsidRDefault="00CC08B1" w:rsidP="00F42AEC">
                  <w:pPr>
                    <w:pStyle w:val="Caption1"/>
                    <w:numPr>
                      <w:ilvl w:val="0"/>
                      <w:numId w:val="12"/>
                    </w:numPr>
                    <w:ind w:left="360"/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>Our</w:t>
                  </w:r>
                  <w:r w:rsidR="007D26BA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</w:t>
                  </w:r>
                  <w:r w:rsidR="00AF3A12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>employees</w:t>
                  </w:r>
                  <w:r w:rsidR="00D4268E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are</w:t>
                  </w:r>
                  <w:r w:rsidR="00F75617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well </w:t>
                  </w:r>
                  <w:r w:rsidR="00FF72AD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>trained</w:t>
                  </w:r>
                  <w:r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to</w:t>
                  </w:r>
                  <w:r w:rsidR="00F75617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meet</w:t>
                  </w:r>
                  <w:r w:rsidR="00E71A06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all state licensing requirements </w:t>
                  </w:r>
                </w:p>
                <w:p w:rsidR="00E71A06" w:rsidRPr="00C8396B" w:rsidRDefault="00E71A06" w:rsidP="00F42AEC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E71A06" w:rsidRPr="00C8396B" w:rsidRDefault="00E71A06" w:rsidP="00F42AEC">
                  <w:pPr>
                    <w:pStyle w:val="Caption1"/>
                    <w:numPr>
                      <w:ilvl w:val="0"/>
                      <w:numId w:val="12"/>
                    </w:numPr>
                    <w:ind w:left="360"/>
                    <w:rPr>
                      <w:rStyle w:val="addressChar"/>
                      <w:i w:val="0"/>
                      <w:color w:val="000000" w:themeColor="text1"/>
                      <w:sz w:val="22"/>
                      <w:szCs w:val="22"/>
                    </w:rPr>
                  </w:pPr>
                  <w:r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Our employees are certified in Medication </w:t>
                  </w:r>
                  <w:r w:rsidR="00F42AEC"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 ad</w:t>
                  </w:r>
                  <w:r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>ministration,</w:t>
                  </w:r>
                  <w:r w:rsidRPr="00C8396B">
                    <w:rPr>
                      <w:i w:val="0"/>
                      <w:sz w:val="22"/>
                      <w:szCs w:val="22"/>
                    </w:rPr>
                    <w:t xml:space="preserve"> </w:t>
                  </w:r>
                  <w:r w:rsidRPr="00C8396B">
                    <w:rPr>
                      <w:rStyle w:val="addressChar"/>
                      <w:i w:val="0"/>
                      <w:color w:val="000000" w:themeColor="text1"/>
                      <w:sz w:val="22"/>
                      <w:szCs w:val="22"/>
                    </w:rPr>
                    <w:t xml:space="preserve">first Aid and CPR </w:t>
                  </w:r>
                </w:p>
                <w:p w:rsidR="009758F6" w:rsidRPr="00C8396B" w:rsidRDefault="009758F6" w:rsidP="00F42AEC">
                  <w:pPr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</w:p>
                <w:p w:rsidR="00F75617" w:rsidRPr="00C8396B" w:rsidRDefault="002B0B1E" w:rsidP="00F42AEC">
                  <w:pPr>
                    <w:pStyle w:val="ListParagraph"/>
                    <w:numPr>
                      <w:ilvl w:val="0"/>
                      <w:numId w:val="12"/>
                    </w:numPr>
                    <w:ind w:left="360"/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  <w:r>
                    <w:rPr>
                      <w:color w:val="auto"/>
                      <w:kern w:val="0"/>
                      <w:sz w:val="22"/>
                      <w:szCs w:val="22"/>
                    </w:rPr>
                    <w:t xml:space="preserve">Trained to understand </w:t>
                  </w:r>
                  <w:r w:rsidR="00AF3A12" w:rsidRPr="00C8396B">
                    <w:rPr>
                      <w:color w:val="auto"/>
                      <w:kern w:val="0"/>
                      <w:sz w:val="22"/>
                      <w:szCs w:val="22"/>
                    </w:rPr>
                    <w:t xml:space="preserve">  </w:t>
                  </w:r>
                  <w:r w:rsidR="00F75617" w:rsidRPr="00C8396B">
                    <w:rPr>
                      <w:color w:val="auto"/>
                      <w:kern w:val="0"/>
                      <w:sz w:val="22"/>
                      <w:szCs w:val="22"/>
                    </w:rPr>
                    <w:t>Mental Health and Brain Injury</w:t>
                  </w:r>
                  <w:r w:rsidR="00AF3A12" w:rsidRPr="00C8396B">
                    <w:rPr>
                      <w:color w:val="auto"/>
                      <w:kern w:val="0"/>
                      <w:sz w:val="22"/>
                      <w:szCs w:val="22"/>
                    </w:rPr>
                    <w:t xml:space="preserve"> needs of our clients</w:t>
                  </w:r>
                  <w:r w:rsidR="00F75617" w:rsidRPr="00C8396B">
                    <w:rPr>
                      <w:color w:val="auto"/>
                      <w:kern w:val="0"/>
                      <w:sz w:val="22"/>
                      <w:szCs w:val="22"/>
                    </w:rPr>
                    <w:t xml:space="preserve"> </w:t>
                  </w:r>
                </w:p>
                <w:p w:rsidR="009758F6" w:rsidRPr="00C8396B" w:rsidRDefault="009758F6" w:rsidP="00F42AEC">
                  <w:pPr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</w:p>
                <w:p w:rsidR="00F75617" w:rsidRPr="00C8396B" w:rsidRDefault="00AF3A12" w:rsidP="00F42AEC">
                  <w:pPr>
                    <w:pStyle w:val="ListParagraph"/>
                    <w:numPr>
                      <w:ilvl w:val="0"/>
                      <w:numId w:val="12"/>
                    </w:numPr>
                    <w:ind w:left="360"/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  <w:r w:rsidRPr="00C8396B"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  <w:t xml:space="preserve">Training in </w:t>
                  </w:r>
                  <w:r w:rsidR="00F75617" w:rsidRPr="00C8396B"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  <w:t>Behavior Management</w:t>
                  </w:r>
                </w:p>
                <w:p w:rsidR="009758F6" w:rsidRPr="00C8396B" w:rsidRDefault="009758F6" w:rsidP="00F42AEC">
                  <w:pPr>
                    <w:pStyle w:val="ListParagraph"/>
                    <w:ind w:left="360"/>
                    <w:rPr>
                      <w:rFonts w:hAnsi="Symbol"/>
                      <w:color w:val="auto"/>
                      <w:kern w:val="0"/>
                      <w:sz w:val="22"/>
                      <w:szCs w:val="22"/>
                    </w:rPr>
                  </w:pPr>
                </w:p>
                <w:p w:rsidR="00D21E9A" w:rsidRPr="00C8396B" w:rsidRDefault="00D21E9A" w:rsidP="00F42AEC">
                  <w:pPr>
                    <w:pStyle w:val="Caption1"/>
                    <w:numPr>
                      <w:ilvl w:val="0"/>
                      <w:numId w:val="12"/>
                    </w:numPr>
                    <w:ind w:left="360"/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i w:val="0"/>
                      <w:color w:val="auto"/>
                      <w:kern w:val="0"/>
                      <w:sz w:val="22"/>
                      <w:szCs w:val="22"/>
                    </w:rPr>
                    <w:t>Understand, respect and maintain confidentiality</w:t>
                  </w:r>
                </w:p>
                <w:p w:rsidR="00AF3A12" w:rsidRPr="00C8396B" w:rsidRDefault="00AF3A12" w:rsidP="00F42AEC">
                  <w:pPr>
                    <w:pStyle w:val="Caption1"/>
                    <w:rPr>
                      <w:i w:val="0"/>
                      <w:color w:val="auto"/>
                      <w:kern w:val="0"/>
                      <w:sz w:val="22"/>
                      <w:szCs w:val="22"/>
                    </w:rPr>
                  </w:pPr>
                </w:p>
                <w:p w:rsidR="00AF3A12" w:rsidRPr="002B0B1E" w:rsidRDefault="00AF3A12" w:rsidP="00F42AEC">
                  <w:pPr>
                    <w:pStyle w:val="Caption1"/>
                    <w:numPr>
                      <w:ilvl w:val="0"/>
                      <w:numId w:val="12"/>
                    </w:numPr>
                    <w:ind w:left="360"/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rFonts w:hAnsi="Symbol"/>
                      <w:i w:val="0"/>
                      <w:color w:val="auto"/>
                      <w:kern w:val="0"/>
                      <w:sz w:val="22"/>
                      <w:szCs w:val="22"/>
                    </w:rPr>
                    <w:t xml:space="preserve">All our employees have passed a Background reference check, and drug screening for the safety of our clients. </w:t>
                  </w:r>
                </w:p>
                <w:p w:rsidR="002B0B1E" w:rsidRDefault="002B0B1E" w:rsidP="002B0B1E">
                  <w:pPr>
                    <w:pStyle w:val="ListParagraph"/>
                    <w:rPr>
                      <w:i/>
                      <w:sz w:val="22"/>
                      <w:szCs w:val="22"/>
                    </w:rPr>
                  </w:pPr>
                </w:p>
                <w:p w:rsidR="002B0B1E" w:rsidRPr="00CB1601" w:rsidRDefault="0004622F" w:rsidP="00F42AEC">
                  <w:pPr>
                    <w:pStyle w:val="Caption1"/>
                    <w:numPr>
                      <w:ilvl w:val="0"/>
                      <w:numId w:val="12"/>
                    </w:numPr>
                    <w:ind w:left="360"/>
                    <w:rPr>
                      <w:i w:val="0"/>
                      <w:color w:val="auto"/>
                      <w:sz w:val="22"/>
                      <w:szCs w:val="22"/>
                    </w:rPr>
                  </w:pPr>
                  <w:r w:rsidRPr="00CB1601">
                    <w:rPr>
                      <w:i w:val="0"/>
                      <w:color w:val="auto"/>
                      <w:sz w:val="22"/>
                      <w:szCs w:val="22"/>
                    </w:rPr>
                    <w:t>Staff are trained to understand</w:t>
                  </w:r>
                  <w:r w:rsidR="002B0B1E" w:rsidRPr="00CB1601">
                    <w:rPr>
                      <w:i w:val="0"/>
                      <w:color w:val="auto"/>
                      <w:sz w:val="22"/>
                      <w:szCs w:val="22"/>
                    </w:rPr>
                    <w:t xml:space="preserve"> importance of sleep, Fall management </w:t>
                  </w:r>
                  <w:r w:rsidR="004145A2">
                    <w:rPr>
                      <w:i w:val="0"/>
                      <w:color w:val="auto"/>
                      <w:sz w:val="22"/>
                      <w:szCs w:val="22"/>
                    </w:rPr>
                    <w:t xml:space="preserve">and the </w:t>
                  </w:r>
                  <w:r w:rsidR="004145A2" w:rsidRPr="00CB1601">
                    <w:rPr>
                      <w:i w:val="0"/>
                      <w:color w:val="auto"/>
                      <w:sz w:val="22"/>
                      <w:szCs w:val="22"/>
                    </w:rPr>
                    <w:t>onset</w:t>
                  </w:r>
                  <w:r w:rsidR="002B0B1E" w:rsidRPr="00CB1601">
                    <w:rPr>
                      <w:i w:val="0"/>
                      <w:color w:val="auto"/>
                      <w:sz w:val="22"/>
                      <w:szCs w:val="22"/>
                    </w:rPr>
                    <w:t xml:space="preserve"> of Dementia </w:t>
                  </w:r>
                </w:p>
                <w:p w:rsidR="00AF3A12" w:rsidRPr="00FF72AD" w:rsidRDefault="00AF3A12" w:rsidP="00AF3A12">
                  <w:pPr>
                    <w:pStyle w:val="Caption1"/>
                    <w:rPr>
                      <w:i w:val="0"/>
                    </w:rPr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56" type="#_x0000_t202" style="position:absolute;margin-left:450pt;margin-top:-18.75pt;width:234pt;height:29.25pt;z-index:251657728;mso-wrap-distance-left:2.88pt;mso-wrap-distance-top:2.88pt;mso-wrap-distance-right:2.88pt;mso-wrap-distance-bottom:2.88pt" filled="f" fillcolor="#cd4313" stroked="f" insetpen="t" o:cliptowrap="t">
            <v:shadow color="#ccc"/>
            <v:textbox style="mso-next-textbox:#_x0000_s1056;mso-column-margin:5.76pt" inset="2.88pt,2.88pt,2.88pt,2.88pt">
              <w:txbxContent>
                <w:p w:rsidR="00F66215" w:rsidRPr="00DA21ED" w:rsidRDefault="00D21E9A" w:rsidP="00CC08B1">
                  <w:pPr>
                    <w:pStyle w:val="PhFax"/>
                    <w:rPr>
                      <w:i w:val="0"/>
                      <w:kern w:val="0"/>
                      <w:sz w:val="28"/>
                      <w:szCs w:val="28"/>
                    </w:rPr>
                  </w:pPr>
                  <w:r w:rsidRPr="00DA21ED">
                    <w:rPr>
                      <w:i w:val="0"/>
                      <w:kern w:val="0"/>
                      <w:sz w:val="28"/>
                      <w:szCs w:val="28"/>
                    </w:rPr>
                    <w:t xml:space="preserve">Our </w:t>
                  </w:r>
                  <w:r w:rsidR="00834C22">
                    <w:rPr>
                      <w:i w:val="0"/>
                      <w:kern w:val="0"/>
                      <w:sz w:val="28"/>
                      <w:szCs w:val="28"/>
                    </w:rPr>
                    <w:t>Team</w:t>
                  </w:r>
                  <w:r w:rsidRPr="00DA21ED">
                    <w:rPr>
                      <w:i w:val="0"/>
                      <w:kern w:val="0"/>
                      <w:sz w:val="28"/>
                      <w:szCs w:val="28"/>
                    </w:rPr>
                    <w:t xml:space="preserve"> </w:t>
                  </w:r>
                </w:p>
                <w:p w:rsidR="007D26BA" w:rsidRPr="004C6CEC" w:rsidRDefault="007D26BA" w:rsidP="00D21E9A">
                  <w:pPr>
                    <w:jc w:val="center"/>
                  </w:pPr>
                </w:p>
                <w:p w:rsidR="00F66215" w:rsidRPr="004C6CEC" w:rsidRDefault="00F66215" w:rsidP="00F66215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51" type="#_x0000_t202" style="position:absolute;margin-left:3in;margin-top:58.5pt;width:180pt;height:384.75pt;z-index:251654656;mso-wrap-distance-left:2.88pt;mso-wrap-distance-top:2.88pt;mso-wrap-distance-right:2.88pt;mso-wrap-distance-bottom:2.88pt" filled="f" fillcolor="#cd4313" stroked="f" insetpen="t" o:cliptowrap="t">
            <v:shadow color="#ccc"/>
            <v:textbox style="mso-next-textbox:#_x0000_s1052;mso-column-margin:5.76pt" inset="2.88pt,2.88pt,2.88pt,2.88pt">
              <w:txbxContent/>
            </v:textbox>
          </v:shape>
        </w:pict>
      </w:r>
      <w:r>
        <w:rPr>
          <w:sz w:val="24"/>
          <w:szCs w:val="24"/>
        </w:rPr>
        <w:pict>
          <v:shape id="_x0000_s1057" type="#_x0000_t202" style="position:absolute;margin-left:198pt;margin-top:-15pt;width:3in;height:69pt;z-index:251658752;mso-wrap-distance-left:2.88pt;mso-wrap-distance-top:2.88pt;mso-wrap-distance-right:2.88pt;mso-wrap-distance-bottom:2.88pt" filled="f" fillcolor="#cd4313" stroked="f" insetpen="t" o:cliptowrap="t">
            <v:shadow color="#ccc"/>
            <v:textbox style="mso-next-textbox:#_x0000_s1057;mso-column-margin:5.76pt" inset="2.88pt,2.88pt,2.88pt,2.88pt">
              <w:txbxContent>
                <w:p w:rsidR="00D21E9A" w:rsidRDefault="00DE659C" w:rsidP="006F773F">
                  <w:pPr>
                    <w:pStyle w:val="Subhead"/>
                  </w:pPr>
                  <w:r>
                    <w:t xml:space="preserve"> </w:t>
                  </w:r>
                  <w:r w:rsidR="00065D0C">
                    <w:t xml:space="preserve"> </w:t>
                  </w:r>
                </w:p>
                <w:p w:rsidR="00F66215" w:rsidRPr="00D21E9A" w:rsidRDefault="00065D0C" w:rsidP="006F773F">
                  <w:pPr>
                    <w:pStyle w:val="Subhead"/>
                    <w:rPr>
                      <w:sz w:val="32"/>
                      <w:szCs w:val="32"/>
                    </w:rPr>
                  </w:pPr>
                  <w:r w:rsidRPr="00DA21ED">
                    <w:rPr>
                      <w:b/>
                      <w:sz w:val="28"/>
                      <w:szCs w:val="28"/>
                    </w:rPr>
                    <w:t xml:space="preserve">Diverse Services are available to </w:t>
                  </w:r>
                  <w:r w:rsidR="00C47319">
                    <w:rPr>
                      <w:b/>
                      <w:sz w:val="28"/>
                      <w:szCs w:val="28"/>
                    </w:rPr>
                    <w:t>M</w:t>
                  </w:r>
                  <w:r w:rsidR="00C47319" w:rsidRPr="00DA21ED">
                    <w:rPr>
                      <w:b/>
                      <w:sz w:val="28"/>
                      <w:szCs w:val="28"/>
                    </w:rPr>
                    <w:t>eet</w:t>
                  </w:r>
                  <w:r w:rsidRPr="00DA21ED">
                    <w:rPr>
                      <w:b/>
                      <w:sz w:val="28"/>
                      <w:szCs w:val="28"/>
                    </w:rPr>
                    <w:t xml:space="preserve"> Most</w:t>
                  </w:r>
                  <w:r w:rsidR="00DA21ED">
                    <w:rPr>
                      <w:b/>
                      <w:sz w:val="28"/>
                      <w:szCs w:val="28"/>
                    </w:rPr>
                    <w:t xml:space="preserve"> of</w:t>
                  </w:r>
                  <w:r w:rsidRPr="00DA21ED">
                    <w:rPr>
                      <w:b/>
                      <w:sz w:val="28"/>
                      <w:szCs w:val="28"/>
                    </w:rPr>
                    <w:t xml:space="preserve"> Every Client’s</w:t>
                  </w:r>
                  <w:r w:rsidR="00F75617" w:rsidRPr="00CC08B1">
                    <w:rPr>
                      <w:b/>
                      <w:sz w:val="32"/>
                      <w:szCs w:val="32"/>
                    </w:rPr>
                    <w:t xml:space="preserve"> needs</w:t>
                  </w:r>
                  <w:r w:rsidRPr="00D21E9A">
                    <w:rPr>
                      <w:sz w:val="32"/>
                      <w:szCs w:val="32"/>
                    </w:rPr>
                    <w:t>.</w:t>
                  </w:r>
                </w:p>
                <w:p w:rsidR="00F66215" w:rsidRPr="004C6CEC" w:rsidRDefault="00F66215" w:rsidP="00F66215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65" type="#_x0000_t202" style="position:absolute;margin-left:-40pt;margin-top:-5.25pt;width:171pt;height:398pt;z-index:251661824" filled="f" stroked="f">
            <v:textbox style="mso-next-textbox:#_x0000_s1065">
              <w:txbxContent>
                <w:p w:rsidR="00F66215" w:rsidRDefault="00AD58EE" w:rsidP="00AD58EE">
                  <w:pPr>
                    <w:pStyle w:val="Caption1"/>
                    <w:jc w:val="center"/>
                    <w:rPr>
                      <w:b/>
                      <w:i w:val="0"/>
                      <w:sz w:val="28"/>
                      <w:szCs w:val="28"/>
                    </w:rPr>
                  </w:pPr>
                  <w:r w:rsidRPr="00834C22">
                    <w:rPr>
                      <w:b/>
                      <w:i w:val="0"/>
                      <w:sz w:val="28"/>
                      <w:szCs w:val="28"/>
                    </w:rPr>
                    <w:t>Elements of our unique approach</w:t>
                  </w:r>
                </w:p>
                <w:p w:rsidR="00AD58EE" w:rsidRDefault="00AD58EE" w:rsidP="00AD58EE">
                  <w:pPr>
                    <w:pStyle w:val="Caption1"/>
                    <w:rPr>
                      <w:i w:val="0"/>
                      <w:sz w:val="28"/>
                      <w:szCs w:val="28"/>
                    </w:rPr>
                  </w:pPr>
                </w:p>
                <w:p w:rsidR="00C0730A" w:rsidRDefault="00C0730A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>
                    <w:rPr>
                      <w:i w:val="0"/>
                      <w:sz w:val="22"/>
                      <w:szCs w:val="22"/>
                    </w:rPr>
                    <w:t xml:space="preserve">We incorporate Sensory and Aromatherapy as part of mental healing and management  </w:t>
                  </w:r>
                  <w:r>
                    <w:rPr>
                      <w:i w:val="0"/>
                      <w:sz w:val="22"/>
                      <w:szCs w:val="22"/>
                    </w:rPr>
                    <w:t>processes</w:t>
                  </w:r>
                </w:p>
                <w:p w:rsidR="00AD58EE" w:rsidRPr="00C8396B" w:rsidRDefault="00AD58EE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i w:val="0"/>
                      <w:sz w:val="22"/>
                      <w:szCs w:val="22"/>
                    </w:rPr>
                    <w:t>Personal profile assessment ensuring a complete understanding of your situation an</w:t>
                  </w:r>
                  <w:r w:rsidR="0065547E" w:rsidRPr="00C8396B">
                    <w:rPr>
                      <w:i w:val="0"/>
                      <w:sz w:val="22"/>
                      <w:szCs w:val="22"/>
                    </w:rPr>
                    <w:t xml:space="preserve">d excellent match with your house </w:t>
                  </w:r>
                  <w:r w:rsidRPr="00C8396B">
                    <w:rPr>
                      <w:i w:val="0"/>
                      <w:sz w:val="22"/>
                      <w:szCs w:val="22"/>
                    </w:rPr>
                    <w:t xml:space="preserve"> mates</w:t>
                  </w:r>
                </w:p>
                <w:p w:rsidR="00A75352" w:rsidRPr="00C8396B" w:rsidRDefault="00A75352" w:rsidP="00AF3A12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AD58EE" w:rsidRPr="00C8396B" w:rsidRDefault="00AD58EE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i w:val="0"/>
                      <w:sz w:val="22"/>
                      <w:szCs w:val="22"/>
                    </w:rPr>
                    <w:t xml:space="preserve">Individualized care plan to meet your </w:t>
                  </w:r>
                  <w:r w:rsidR="0065547E" w:rsidRPr="00C8396B">
                    <w:rPr>
                      <w:i w:val="0"/>
                      <w:sz w:val="22"/>
                      <w:szCs w:val="22"/>
                    </w:rPr>
                    <w:t xml:space="preserve"> unique </w:t>
                  </w:r>
                  <w:r w:rsidRPr="00C8396B">
                    <w:rPr>
                      <w:i w:val="0"/>
                      <w:sz w:val="22"/>
                      <w:szCs w:val="22"/>
                    </w:rPr>
                    <w:t>needs and goals</w:t>
                  </w:r>
                </w:p>
                <w:p w:rsidR="00A75352" w:rsidRPr="00C8396B" w:rsidRDefault="00A75352" w:rsidP="00AF3A12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AD58EE" w:rsidRPr="00C8396B" w:rsidRDefault="0004622F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>
                    <w:rPr>
                      <w:i w:val="0"/>
                      <w:sz w:val="22"/>
                      <w:szCs w:val="22"/>
                    </w:rPr>
                    <w:t>A complete</w:t>
                  </w:r>
                  <w:r w:rsidR="00AD58EE" w:rsidRPr="00C8396B">
                    <w:rPr>
                      <w:i w:val="0"/>
                      <w:sz w:val="22"/>
                      <w:szCs w:val="22"/>
                    </w:rPr>
                    <w:t xml:space="preserve"> risk assessment to assure safe environment</w:t>
                  </w:r>
                </w:p>
                <w:p w:rsidR="00A75352" w:rsidRPr="00C8396B" w:rsidRDefault="00A75352" w:rsidP="00AF3A12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AD58EE" w:rsidRPr="00C8396B" w:rsidRDefault="00A75352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i w:val="0"/>
                      <w:sz w:val="22"/>
                      <w:szCs w:val="22"/>
                    </w:rPr>
                    <w:t>Individualized m</w:t>
                  </w:r>
                  <w:r w:rsidR="00AD58EE" w:rsidRPr="00C8396B">
                    <w:rPr>
                      <w:i w:val="0"/>
                      <w:sz w:val="22"/>
                      <w:szCs w:val="22"/>
                    </w:rPr>
                    <w:t>eal plan</w:t>
                  </w:r>
                  <w:r w:rsidRPr="00C8396B">
                    <w:rPr>
                      <w:i w:val="0"/>
                      <w:sz w:val="22"/>
                      <w:szCs w:val="22"/>
                    </w:rPr>
                    <w:t>s</w:t>
                  </w:r>
                  <w:r w:rsidR="00AD58EE" w:rsidRPr="00C8396B">
                    <w:rPr>
                      <w:i w:val="0"/>
                      <w:sz w:val="22"/>
                      <w:szCs w:val="22"/>
                    </w:rPr>
                    <w:t xml:space="preserve"> to meet your restrictive dietary needs</w:t>
                  </w:r>
                </w:p>
                <w:p w:rsidR="00A75352" w:rsidRPr="00C8396B" w:rsidRDefault="00A75352" w:rsidP="00AF3A12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A75352" w:rsidRPr="00C8396B" w:rsidRDefault="00A75352" w:rsidP="00AF3A12">
                  <w:pPr>
                    <w:pStyle w:val="Caption1"/>
                    <w:numPr>
                      <w:ilvl w:val="0"/>
                      <w:numId w:val="9"/>
                    </w:numPr>
                    <w:rPr>
                      <w:i w:val="0"/>
                      <w:sz w:val="22"/>
                      <w:szCs w:val="22"/>
                    </w:rPr>
                  </w:pPr>
                  <w:r w:rsidRPr="00C8396B">
                    <w:rPr>
                      <w:i w:val="0"/>
                      <w:sz w:val="22"/>
                      <w:szCs w:val="22"/>
                    </w:rPr>
                    <w:t>Activities and wellness plan to meet your physical  mental and spiritual wellbeing</w:t>
                  </w:r>
                </w:p>
                <w:p w:rsidR="00A75352" w:rsidRPr="00C8396B" w:rsidRDefault="00A75352" w:rsidP="00AF3A12">
                  <w:pPr>
                    <w:pStyle w:val="Caption1"/>
                    <w:ind w:left="360"/>
                    <w:rPr>
                      <w:i w:val="0"/>
                      <w:sz w:val="22"/>
                      <w:szCs w:val="22"/>
                    </w:rPr>
                  </w:pPr>
                </w:p>
                <w:p w:rsidR="00AD58EE" w:rsidRPr="00C0730A" w:rsidRDefault="00A75352" w:rsidP="00AD58EE">
                  <w:pPr>
                    <w:pStyle w:val="Caption1"/>
                    <w:numPr>
                      <w:ilvl w:val="0"/>
                      <w:numId w:val="9"/>
                    </w:numPr>
                    <w:jc w:val="center"/>
                    <w:rPr>
                      <w:i w:val="0"/>
                    </w:rPr>
                  </w:pPr>
                  <w:r w:rsidRPr="00C0730A">
                    <w:rPr>
                      <w:i w:val="0"/>
                      <w:sz w:val="22"/>
                      <w:szCs w:val="22"/>
                    </w:rPr>
                    <w:t xml:space="preserve">Monthly resident meetings </w:t>
                  </w:r>
                </w:p>
                <w:p w:rsidR="00C0730A" w:rsidRDefault="00C0730A" w:rsidP="00C0730A">
                  <w:pPr>
                    <w:pStyle w:val="ListParagraph"/>
                    <w:rPr>
                      <w:i/>
                    </w:rPr>
                  </w:pPr>
                </w:p>
                <w:p w:rsidR="00C0730A" w:rsidRPr="00C0730A" w:rsidRDefault="00C0730A" w:rsidP="00C0730A">
                  <w:pPr>
                    <w:pStyle w:val="Caption1"/>
                    <w:rPr>
                      <w:i w:val="0"/>
                    </w:rPr>
                  </w:pPr>
                  <w:r>
                    <w:rPr>
                      <w:i w:val="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52" type="#_x0000_t202" style="position:absolute;margin-left:477pt;margin-top:261pt;width:180pt;height:117pt;z-index:251655680;mso-wrap-distance-left:2.88pt;mso-wrap-distance-top:2.88pt;mso-wrap-distance-right:2.88pt;mso-wrap-distance-bottom:2.88pt" filled="f" fillcolor="#cd4313" stroked="f" insetpen="t" o:cliptowrap="t">
            <v:shadow color="#ccc"/>
            <v:textbox style="mso-next-textbox:#_x0000_s1052;mso-column-margin:5.76pt" inset="2.88pt,2.88pt,2.88pt,2.88pt">
              <w:txbxContent/>
            </v:textbox>
          </v:shape>
        </w:pict>
      </w:r>
      <w:r w:rsidR="00C47319" w:rsidRPr="00CB1601">
        <w:rPr>
          <w:noProof/>
          <w:sz w:val="24"/>
          <w:szCs w:val="24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10058400" cy="7772400"/>
            <wp:effectExtent l="19050" t="0" r="0" b="0"/>
            <wp:wrapNone/>
            <wp:docPr id="50" name="Picture 50" descr="fresh_bro_in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resh_bro_insid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pict>
          <v:shape id="_x0000_s1058" type="#_x0000_t202" style="position:absolute;margin-left:-1in;margin-top:0;width:234pt;height:54pt;z-index:251659776;mso-wrap-distance-left:2.88pt;mso-wrap-distance-top:2.88pt;mso-wrap-distance-right:2.88pt;mso-wrap-distance-bottom:2.88pt;mso-position-horizontal-relative:text;mso-position-vertical-relative:text" filled="f" fillcolor="#cd4313" stroked="f" insetpen="t" o:cliptowrap="t">
            <v:shadow color="#ccc"/>
            <v:textbox style="mso-next-textbox:#_x0000_s1058;mso-column-margin:5.76pt" inset="2.88pt,2.88pt,2.88pt,2.88pt">
              <w:txbxContent>
                <w:p w:rsidR="00F66215" w:rsidRPr="00122CB3" w:rsidRDefault="00F66215" w:rsidP="00122CB3">
                  <w:pPr>
                    <w:pStyle w:val="Heading4"/>
                    <w:rPr>
                      <w:color w:val="411D0E"/>
                      <w:sz w:val="32"/>
                    </w:rPr>
                  </w:pPr>
                </w:p>
              </w:txbxContent>
            </v:textbox>
          </v:shape>
        </w:pict>
      </w:r>
      <w:r>
        <w:rPr>
          <w:sz w:val="24"/>
          <w:szCs w:val="24"/>
        </w:rPr>
        <w:pict>
          <v:shape id="_x0000_s1053" type="#_x0000_t202" style="position:absolute;margin-left:-45pt;margin-top:3in;width:180pt;height:153pt;z-index:251656704;mso-wrap-distance-left:2.88pt;mso-wrap-distance-top:2.88pt;mso-wrap-distance-right:2.88pt;mso-wrap-distance-bottom:2.88pt;mso-position-horizontal-relative:text;mso-position-vertical-relative:text" filled="f" stroked="f" insetpen="t" o:cliptowrap="t">
            <v:shadow color="#ccc"/>
            <v:textbox style="mso-next-textbox:#_x0000_s1051;mso-column-margin:5.76pt" inset="2.88pt,2.88pt,2.88pt,2.88pt">
              <w:txbxContent>
                <w:p w:rsidR="00AD58EE" w:rsidRDefault="00AD58EE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kern w:val="0"/>
                      <w:sz w:val="24"/>
                      <w:szCs w:val="24"/>
                    </w:rPr>
                  </w:pPr>
                </w:p>
                <w:p w:rsidR="00AD58EE" w:rsidRDefault="00AD58EE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kern w:val="0"/>
                      <w:sz w:val="24"/>
                      <w:szCs w:val="24"/>
                    </w:rPr>
                  </w:pPr>
                </w:p>
                <w:p w:rsidR="00AD58EE" w:rsidRDefault="00AD58EE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kern w:val="0"/>
                      <w:sz w:val="24"/>
                      <w:szCs w:val="24"/>
                    </w:rPr>
                  </w:pPr>
                </w:p>
                <w:p w:rsidR="00AD58EE" w:rsidRDefault="00AD58EE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kern w:val="0"/>
                      <w:sz w:val="24"/>
                      <w:szCs w:val="24"/>
                    </w:rPr>
                  </w:pPr>
                </w:p>
                <w:p w:rsidR="00AD58EE" w:rsidRDefault="00AD58EE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kern w:val="0"/>
                      <w:sz w:val="24"/>
                      <w:szCs w:val="24"/>
                    </w:rPr>
                  </w:pPr>
                </w:p>
                <w:p w:rsidR="00065D0C" w:rsidRPr="00CB1601" w:rsidRDefault="00065D0C" w:rsidP="00065D0C">
                  <w:pPr>
                    <w:shd w:val="clear" w:color="auto" w:fill="FFFFFF"/>
                    <w:spacing w:before="100" w:beforeAutospacing="1" w:after="100" w:afterAutospacing="1"/>
                    <w:jc w:val="center"/>
                    <w:rPr>
                      <w:rFonts w:ascii="Arial" w:hAnsi="Arial" w:cs="Arial"/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Customized living services include individualized supports that are chosen and designed specifically for each person’s needs. The services include</w:t>
                  </w:r>
                  <w:r w:rsidRPr="00CB1601">
                    <w:rPr>
                      <w:rFonts w:ascii="Arial" w:hAnsi="Arial" w:cs="Arial"/>
                      <w:kern w:val="0"/>
                      <w:sz w:val="24"/>
                      <w:szCs w:val="24"/>
                    </w:rPr>
                    <w:t>:</w:t>
                  </w:r>
                </w:p>
                <w:p w:rsidR="00065D0C" w:rsidRPr="00CB1601" w:rsidRDefault="0004622F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Assist with</w:t>
                  </w:r>
                  <w:r w:rsidR="00065D0C" w:rsidRPr="00CB1601">
                    <w:rPr>
                      <w:kern w:val="0"/>
                      <w:sz w:val="24"/>
                      <w:szCs w:val="24"/>
                    </w:rPr>
                    <w:t xml:space="preserve"> transportation</w:t>
                  </w:r>
                  <w:r w:rsidRPr="00CB1601">
                    <w:rPr>
                      <w:kern w:val="0"/>
                      <w:sz w:val="24"/>
                      <w:szCs w:val="24"/>
                    </w:rPr>
                    <w:t xml:space="preserve"> needs</w:t>
                  </w:r>
                </w:p>
                <w:p w:rsidR="00065D0C" w:rsidRPr="00CB1601" w:rsidRDefault="00E71A06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 xml:space="preserve">Assisting </w:t>
                  </w:r>
                  <w:r w:rsidR="00065D0C" w:rsidRPr="00CB1601">
                    <w:rPr>
                      <w:kern w:val="0"/>
                      <w:sz w:val="24"/>
                      <w:szCs w:val="24"/>
                    </w:rPr>
                    <w:t xml:space="preserve"> with personal funds</w:t>
                  </w:r>
                </w:p>
                <w:p w:rsidR="00065D0C" w:rsidRPr="00CB1601" w:rsidRDefault="00E71A06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 xml:space="preserve">Assisting </w:t>
                  </w:r>
                  <w:r w:rsidR="0004622F" w:rsidRPr="00CB1601">
                    <w:rPr>
                      <w:kern w:val="0"/>
                      <w:sz w:val="24"/>
                      <w:szCs w:val="24"/>
                    </w:rPr>
                    <w:t xml:space="preserve">with setting </w:t>
                  </w:r>
                  <w:r w:rsidR="00065D0C" w:rsidRPr="00CB1601">
                    <w:rPr>
                      <w:kern w:val="0"/>
                      <w:sz w:val="24"/>
                      <w:szCs w:val="24"/>
                    </w:rPr>
                    <w:t xml:space="preserve"> appointments</w:t>
                  </w:r>
                </w:p>
                <w:p w:rsidR="00065D0C" w:rsidRPr="00CB1601" w:rsidRDefault="00E71A06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Housekeeping and laundry</w:t>
                  </w:r>
                </w:p>
                <w:p w:rsidR="008A1A3C" w:rsidRPr="00CB1601" w:rsidRDefault="008A1A3C" w:rsidP="008A1A3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 xml:space="preserve"> Meal preparation</w:t>
                  </w:r>
                </w:p>
                <w:p w:rsidR="00065D0C" w:rsidRPr="00CB1601" w:rsidRDefault="00065D0C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Socialization</w:t>
                  </w:r>
                </w:p>
                <w:p w:rsidR="00065D0C" w:rsidRPr="00CB1601" w:rsidRDefault="00065D0C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Up to 24-hour supervision and oversight</w:t>
                  </w:r>
                </w:p>
                <w:p w:rsidR="00065D0C" w:rsidRPr="00CB1601" w:rsidRDefault="00065D0C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Shopping</w:t>
                  </w:r>
                </w:p>
                <w:p w:rsidR="00065D0C" w:rsidRPr="00CB1601" w:rsidRDefault="00065D0C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Medication Management</w:t>
                  </w:r>
                </w:p>
                <w:p w:rsidR="00065D0C" w:rsidRPr="00CB1601" w:rsidRDefault="00065D0C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>Medication reminders</w:t>
                  </w:r>
                </w:p>
                <w:p w:rsidR="00065D0C" w:rsidRPr="00CB1601" w:rsidRDefault="00F75617" w:rsidP="00065D0C">
                  <w:pPr>
                    <w:numPr>
                      <w:ilvl w:val="0"/>
                      <w:numId w:val="2"/>
                    </w:numPr>
                    <w:shd w:val="clear" w:color="auto" w:fill="FFFFFF"/>
                    <w:rPr>
                      <w:kern w:val="0"/>
                      <w:sz w:val="24"/>
                      <w:szCs w:val="24"/>
                    </w:rPr>
                  </w:pPr>
                  <w:r w:rsidRPr="00CB1601">
                    <w:rPr>
                      <w:kern w:val="0"/>
                      <w:sz w:val="24"/>
                      <w:szCs w:val="24"/>
                    </w:rPr>
                    <w:t xml:space="preserve">Behavior Management </w:t>
                  </w:r>
                </w:p>
                <w:p w:rsidR="00E71A06" w:rsidRPr="00CB1601" w:rsidRDefault="00E71A06" w:rsidP="00E71A06">
                  <w:pPr>
                    <w:shd w:val="clear" w:color="auto" w:fill="FFFFFF"/>
                    <w:ind w:left="720"/>
                    <w:rPr>
                      <w:kern w:val="0"/>
                      <w:sz w:val="24"/>
                      <w:szCs w:val="24"/>
                    </w:rPr>
                  </w:pPr>
                </w:p>
                <w:p w:rsidR="00CB1601" w:rsidRDefault="00CB1601" w:rsidP="008A1A3C">
                  <w:pPr>
                    <w:shd w:val="clear" w:color="auto" w:fill="FFFFFF"/>
                    <w:jc w:val="center"/>
                    <w:rPr>
                      <w:b/>
                      <w:kern w:val="0"/>
                      <w:sz w:val="22"/>
                      <w:szCs w:val="22"/>
                    </w:rPr>
                  </w:pPr>
                </w:p>
                <w:p w:rsidR="00CB1601" w:rsidRDefault="00CB1601" w:rsidP="008A1A3C">
                  <w:pPr>
                    <w:shd w:val="clear" w:color="auto" w:fill="FFFFFF"/>
                    <w:jc w:val="center"/>
                    <w:rPr>
                      <w:b/>
                      <w:kern w:val="0"/>
                      <w:sz w:val="22"/>
                      <w:szCs w:val="22"/>
                    </w:rPr>
                  </w:pPr>
                  <w:r>
                    <w:rPr>
                      <w:b/>
                      <w:kern w:val="0"/>
                      <w:sz w:val="22"/>
                      <w:szCs w:val="22"/>
                    </w:rPr>
                    <w:t>We are here to help you with your ADLS</w:t>
                  </w:r>
                  <w:r w:rsidR="004145A2">
                    <w:rPr>
                      <w:b/>
                      <w:kern w:val="0"/>
                      <w:sz w:val="22"/>
                      <w:szCs w:val="22"/>
                    </w:rPr>
                    <w:t>.W</w:t>
                  </w:r>
                  <w:r>
                    <w:rPr>
                      <w:b/>
                      <w:kern w:val="0"/>
                      <w:sz w:val="22"/>
                      <w:szCs w:val="22"/>
                    </w:rPr>
                    <w:t>e want</w:t>
                  </w:r>
                  <w:r w:rsidR="005D378B">
                    <w:rPr>
                      <w:b/>
                      <w:kern w:val="0"/>
                      <w:sz w:val="22"/>
                      <w:szCs w:val="22"/>
                    </w:rPr>
                    <w:t xml:space="preserve"> you </w:t>
                  </w:r>
                  <w:r>
                    <w:rPr>
                      <w:b/>
                      <w:kern w:val="0"/>
                      <w:sz w:val="22"/>
                      <w:szCs w:val="22"/>
                    </w:rPr>
                    <w:t>to be happy and comfortable in your Home.</w:t>
                  </w:r>
                </w:p>
                <w:p w:rsidR="00CB1601" w:rsidRDefault="00CB1601" w:rsidP="008A1A3C">
                  <w:pPr>
                    <w:shd w:val="clear" w:color="auto" w:fill="FFFFFF"/>
                    <w:jc w:val="center"/>
                    <w:rPr>
                      <w:b/>
                      <w:kern w:val="0"/>
                      <w:sz w:val="22"/>
                      <w:szCs w:val="22"/>
                    </w:rPr>
                  </w:pPr>
                </w:p>
                <w:p w:rsidR="00A75352" w:rsidRPr="00C8396B" w:rsidRDefault="00A75352" w:rsidP="008A1A3C">
                  <w:pPr>
                    <w:shd w:val="clear" w:color="auto" w:fill="FFFFFF"/>
                    <w:jc w:val="center"/>
                    <w:rPr>
                      <w:b/>
                      <w:kern w:val="0"/>
                      <w:sz w:val="22"/>
                      <w:szCs w:val="22"/>
                    </w:rPr>
                  </w:pPr>
                </w:p>
                <w:p w:rsidR="00F66215" w:rsidRDefault="00F66215" w:rsidP="006F773F">
                  <w:pPr>
                    <w:pStyle w:val="BodyText"/>
                  </w:pPr>
                  <w:r>
                    <w:t xml:space="preserve">. </w:t>
                  </w:r>
                </w:p>
                <w:p w:rsidR="00F66215" w:rsidRDefault="00F66215" w:rsidP="006F773F">
                  <w:pPr>
                    <w:pStyle w:val="BodyText"/>
                  </w:pPr>
                </w:p>
                <w:p w:rsidR="00F66215" w:rsidRDefault="00F66215" w:rsidP="006F773F">
                  <w:pPr>
                    <w:pStyle w:val="BodyText"/>
                  </w:pPr>
                  <w:r>
                    <w:t xml:space="preserve"> </w:t>
                  </w:r>
                </w:p>
                <w:p w:rsidR="00F66215" w:rsidRDefault="00F66215" w:rsidP="006F773F">
                  <w:pPr>
                    <w:pStyle w:val="BodyText"/>
                  </w:pPr>
                </w:p>
                <w:p w:rsidR="00F66215" w:rsidRDefault="00F66215" w:rsidP="006F773F">
                  <w:pPr>
                    <w:pStyle w:val="BodyText"/>
                  </w:pPr>
                </w:p>
              </w:txbxContent>
            </v:textbox>
          </v:shape>
        </w:pict>
      </w:r>
      <w:r w:rsidR="00C47319" w:rsidRPr="00CB1601">
        <w:rPr>
          <w:noProof/>
          <w:sz w:val="24"/>
          <w:szCs w:val="24"/>
        </w:rPr>
        <w:drawing>
          <wp:anchor distT="36576" distB="36576" distL="36576" distR="36576" simplePos="0" relativeHeight="251652608" behindDoc="0" locked="0" layoutInCell="1" allowOverlap="1">
            <wp:simplePos x="0" y="0"/>
            <wp:positionH relativeFrom="column">
              <wp:posOffset>2160905</wp:posOffset>
            </wp:positionH>
            <wp:positionV relativeFrom="paragraph">
              <wp:posOffset>3875405</wp:posOffset>
            </wp:positionV>
            <wp:extent cx="1026160" cy="960755"/>
            <wp:effectExtent l="0" t="0" r="0" b="0"/>
            <wp:wrapNone/>
            <wp:docPr id="15" name="Picture 15" descr="&lt;EMPTY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&lt;EMPTY&gt;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960755"/>
                    </a:xfrm>
                    <a:prstGeom prst="rect">
                      <a:avLst/>
                    </a:prstGeom>
                    <a:noFill/>
                    <a:ln w="50800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 w:rsidR="00F66215" w:rsidRPr="00CB1601" w:rsidSect="00F66215">
      <w:pgSz w:w="15840" w:h="12240" w:orient="landscape"/>
      <w:pgMar w:top="1440" w:right="1800" w:bottom="1440" w:left="18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3AC0" w:rsidRDefault="00AF3AC0">
      <w:r>
        <w:separator/>
      </w:r>
    </w:p>
  </w:endnote>
  <w:endnote w:type="continuationSeparator" w:id="0">
    <w:p w:rsidR="00AF3AC0" w:rsidRDefault="00AF3A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Jenson Pro">
    <w:altName w:val="Times New Roman"/>
    <w:charset w:val="00"/>
    <w:family w:val="auto"/>
    <w:pitch w:val="variable"/>
    <w:sig w:usb0="03000000" w:usb1="00000000" w:usb2="00000000" w:usb3="00000000" w:csb0="00000001" w:csb1="00000000"/>
  </w:font>
  <w:font w:name="Lucida Grande">
    <w:charset w:val="00"/>
    <w:family w:val="auto"/>
    <w:pitch w:val="variable"/>
    <w:sig w:usb0="03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3AC0" w:rsidRDefault="00AF3AC0">
      <w:r>
        <w:separator/>
      </w:r>
    </w:p>
  </w:footnote>
  <w:footnote w:type="continuationSeparator" w:id="0">
    <w:p w:rsidR="00AF3AC0" w:rsidRDefault="00AF3A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87572"/>
    <w:multiLevelType w:val="hybridMultilevel"/>
    <w:tmpl w:val="B448C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B16AF"/>
    <w:multiLevelType w:val="hybridMultilevel"/>
    <w:tmpl w:val="D30879E4"/>
    <w:lvl w:ilvl="0" w:tplc="4804550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C322F"/>
    <w:multiLevelType w:val="hybridMultilevel"/>
    <w:tmpl w:val="DD408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A909C6"/>
    <w:multiLevelType w:val="hybridMultilevel"/>
    <w:tmpl w:val="44140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413D40"/>
    <w:multiLevelType w:val="hybridMultilevel"/>
    <w:tmpl w:val="E9B2DB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347ACC"/>
    <w:multiLevelType w:val="hybridMultilevel"/>
    <w:tmpl w:val="490A7D56"/>
    <w:lvl w:ilvl="0" w:tplc="4804550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306FCE"/>
    <w:multiLevelType w:val="hybridMultilevel"/>
    <w:tmpl w:val="EB8AA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B8393C"/>
    <w:multiLevelType w:val="hybridMultilevel"/>
    <w:tmpl w:val="47061E26"/>
    <w:lvl w:ilvl="0" w:tplc="48045504"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CB4E24"/>
    <w:multiLevelType w:val="hybridMultilevel"/>
    <w:tmpl w:val="01CA0A50"/>
    <w:lvl w:ilvl="0" w:tplc="4804550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B72661"/>
    <w:multiLevelType w:val="hybridMultilevel"/>
    <w:tmpl w:val="03C630D2"/>
    <w:lvl w:ilvl="0" w:tplc="48045504"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D6D6C24"/>
    <w:multiLevelType w:val="hybridMultilevel"/>
    <w:tmpl w:val="BCFA7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EA6D01"/>
    <w:multiLevelType w:val="hybridMultilevel"/>
    <w:tmpl w:val="46E08D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AF30CC1"/>
    <w:multiLevelType w:val="hybridMultilevel"/>
    <w:tmpl w:val="136A1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8"/>
  </w:num>
  <w:num w:numId="5">
    <w:abstractNumId w:val="7"/>
  </w:num>
  <w:num w:numId="6">
    <w:abstractNumId w:val="9"/>
  </w:num>
  <w:num w:numId="7">
    <w:abstractNumId w:val="6"/>
  </w:num>
  <w:num w:numId="8">
    <w:abstractNumId w:val="12"/>
  </w:num>
  <w:num w:numId="9">
    <w:abstractNumId w:val="4"/>
  </w:num>
  <w:num w:numId="10">
    <w:abstractNumId w:val="0"/>
  </w:num>
  <w:num w:numId="11">
    <w:abstractNumId w:val="11"/>
  </w:num>
  <w:num w:numId="12">
    <w:abstractNumId w:val="3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attachedTemplate r:id="rId1"/>
  <w:stylePaneFormatFilter w:val="3F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22CB3"/>
    <w:rsid w:val="000056BB"/>
    <w:rsid w:val="000166AF"/>
    <w:rsid w:val="0004622F"/>
    <w:rsid w:val="00065D0C"/>
    <w:rsid w:val="0010405F"/>
    <w:rsid w:val="00122CB3"/>
    <w:rsid w:val="00124DE6"/>
    <w:rsid w:val="001628C9"/>
    <w:rsid w:val="00193CE6"/>
    <w:rsid w:val="002B0B1E"/>
    <w:rsid w:val="004113AB"/>
    <w:rsid w:val="004145A2"/>
    <w:rsid w:val="005707E9"/>
    <w:rsid w:val="005912C5"/>
    <w:rsid w:val="005D378B"/>
    <w:rsid w:val="0065547E"/>
    <w:rsid w:val="006B19AB"/>
    <w:rsid w:val="006E28A1"/>
    <w:rsid w:val="006F773F"/>
    <w:rsid w:val="007C00D2"/>
    <w:rsid w:val="007D26BA"/>
    <w:rsid w:val="007E507D"/>
    <w:rsid w:val="00816ED8"/>
    <w:rsid w:val="00834C22"/>
    <w:rsid w:val="00843658"/>
    <w:rsid w:val="008A1A3C"/>
    <w:rsid w:val="009758F6"/>
    <w:rsid w:val="00A75352"/>
    <w:rsid w:val="00A765CD"/>
    <w:rsid w:val="00AD58EE"/>
    <w:rsid w:val="00AF3A12"/>
    <w:rsid w:val="00AF3AC0"/>
    <w:rsid w:val="00B45E4D"/>
    <w:rsid w:val="00C0730A"/>
    <w:rsid w:val="00C47319"/>
    <w:rsid w:val="00C6253A"/>
    <w:rsid w:val="00C8396B"/>
    <w:rsid w:val="00C87498"/>
    <w:rsid w:val="00CB1601"/>
    <w:rsid w:val="00CC08B1"/>
    <w:rsid w:val="00D21E9A"/>
    <w:rsid w:val="00D4268E"/>
    <w:rsid w:val="00D442DA"/>
    <w:rsid w:val="00DA21ED"/>
    <w:rsid w:val="00DC57AC"/>
    <w:rsid w:val="00DC766E"/>
    <w:rsid w:val="00DE659C"/>
    <w:rsid w:val="00E47C5F"/>
    <w:rsid w:val="00E71A06"/>
    <w:rsid w:val="00F03D95"/>
    <w:rsid w:val="00F42AEC"/>
    <w:rsid w:val="00F66215"/>
    <w:rsid w:val="00F75617"/>
    <w:rsid w:val="00FF13AB"/>
    <w:rsid w:val="00FF72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2">
      <o:colormenu v:ext="edit" fillcolor="none" strokecolor="none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2C5"/>
    <w:rPr>
      <w:color w:val="000000"/>
      <w:kern w:val="28"/>
    </w:rPr>
  </w:style>
  <w:style w:type="paragraph" w:styleId="Heading1">
    <w:name w:val="heading 1"/>
    <w:basedOn w:val="Normal"/>
    <w:next w:val="Normal"/>
    <w:qFormat/>
    <w:rsid w:val="005912C5"/>
    <w:pPr>
      <w:keepNext/>
      <w:widowControl w:val="0"/>
      <w:jc w:val="center"/>
      <w:outlineLvl w:val="0"/>
    </w:pPr>
    <w:rPr>
      <w:b/>
      <w:color w:val="800000"/>
      <w:sz w:val="22"/>
    </w:rPr>
  </w:style>
  <w:style w:type="paragraph" w:styleId="Heading2">
    <w:name w:val="heading 2"/>
    <w:basedOn w:val="Normal"/>
    <w:next w:val="Normal"/>
    <w:qFormat/>
    <w:rsid w:val="005912C5"/>
    <w:pPr>
      <w:keepNext/>
      <w:widowControl w:val="0"/>
      <w:jc w:val="center"/>
      <w:outlineLvl w:val="1"/>
    </w:pPr>
    <w:rPr>
      <w:b/>
      <w:color w:val="800000"/>
    </w:rPr>
  </w:style>
  <w:style w:type="paragraph" w:styleId="Heading3">
    <w:name w:val="heading 3"/>
    <w:basedOn w:val="Normal"/>
    <w:next w:val="Normal"/>
    <w:qFormat/>
    <w:rsid w:val="005912C5"/>
    <w:pPr>
      <w:keepNext/>
      <w:widowControl w:val="0"/>
      <w:jc w:val="center"/>
      <w:outlineLvl w:val="2"/>
    </w:pPr>
    <w:rPr>
      <w:rFonts w:ascii="Adobe Jenson Pro" w:hAnsi="Adobe Jenson Pro"/>
      <w:b/>
      <w:color w:val="CD4313"/>
      <w:sz w:val="64"/>
    </w:rPr>
  </w:style>
  <w:style w:type="paragraph" w:styleId="Heading4">
    <w:name w:val="heading 4"/>
    <w:basedOn w:val="Normal"/>
    <w:next w:val="Normal"/>
    <w:qFormat/>
    <w:rsid w:val="005912C5"/>
    <w:pPr>
      <w:keepNext/>
      <w:widowControl w:val="0"/>
      <w:jc w:val="center"/>
      <w:outlineLvl w:val="3"/>
    </w:pPr>
    <w:rPr>
      <w:b/>
      <w:color w:val="8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F773F"/>
    <w:pPr>
      <w:widowControl w:val="0"/>
      <w:spacing w:line="360" w:lineRule="auto"/>
    </w:pPr>
    <w:rPr>
      <w:color w:val="493A17"/>
      <w:sz w:val="22"/>
    </w:rPr>
  </w:style>
  <w:style w:type="paragraph" w:styleId="BodyText2">
    <w:name w:val="Body Text 2"/>
    <w:basedOn w:val="Normal"/>
    <w:rsid w:val="005912C5"/>
    <w:pPr>
      <w:widowControl w:val="0"/>
      <w:spacing w:before="240" w:line="360" w:lineRule="auto"/>
    </w:pPr>
    <w:rPr>
      <w:b/>
      <w:color w:val="800000"/>
      <w:sz w:val="22"/>
    </w:rPr>
  </w:style>
  <w:style w:type="paragraph" w:styleId="BodyText3">
    <w:name w:val="Body Text 3"/>
    <w:basedOn w:val="Normal"/>
    <w:link w:val="BodyText3Char"/>
    <w:rsid w:val="005912C5"/>
    <w:pPr>
      <w:widowControl w:val="0"/>
      <w:spacing w:after="120" w:line="249" w:lineRule="auto"/>
      <w:jc w:val="center"/>
    </w:pPr>
    <w:rPr>
      <w:rFonts w:ascii="Adobe Jenson Pro" w:hAnsi="Adobe Jenson Pro"/>
      <w:b/>
      <w:color w:val="800000"/>
      <w:sz w:val="28"/>
    </w:rPr>
  </w:style>
  <w:style w:type="paragraph" w:styleId="DocumentMap">
    <w:name w:val="Document Map"/>
    <w:basedOn w:val="Normal"/>
    <w:semiHidden/>
    <w:rsid w:val="0027046B"/>
    <w:pPr>
      <w:shd w:val="clear" w:color="auto" w:fill="C6D5EC"/>
    </w:pPr>
    <w:rPr>
      <w:rFonts w:ascii="Lucida Grande" w:hAnsi="Lucida Grande"/>
      <w:sz w:val="24"/>
      <w:szCs w:val="24"/>
    </w:rPr>
  </w:style>
  <w:style w:type="paragraph" w:styleId="Header">
    <w:name w:val="header"/>
    <w:basedOn w:val="Normal"/>
    <w:rsid w:val="000743D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0743DC"/>
    <w:pPr>
      <w:tabs>
        <w:tab w:val="center" w:pos="4320"/>
        <w:tab w:val="right" w:pos="8640"/>
      </w:tabs>
    </w:pPr>
  </w:style>
  <w:style w:type="paragraph" w:customStyle="1" w:styleId="LogoBox">
    <w:name w:val="Logo Box"/>
    <w:basedOn w:val="BodyText3"/>
    <w:link w:val="LogoBoxChar"/>
    <w:qFormat/>
    <w:rsid w:val="006F773F"/>
    <w:pPr>
      <w:spacing w:line="250" w:lineRule="auto"/>
    </w:pPr>
    <w:rPr>
      <w:rFonts w:ascii="Times New Roman" w:hAnsi="Times New Roman"/>
      <w:color w:val="411D0E"/>
      <w:sz w:val="24"/>
    </w:rPr>
  </w:style>
  <w:style w:type="paragraph" w:customStyle="1" w:styleId="PhFax">
    <w:name w:val="Ph/Fax"/>
    <w:basedOn w:val="Normal"/>
    <w:link w:val="PhFaxChar"/>
    <w:qFormat/>
    <w:rsid w:val="006F773F"/>
    <w:pPr>
      <w:widowControl w:val="0"/>
      <w:jc w:val="center"/>
    </w:pPr>
    <w:rPr>
      <w:b/>
      <w:i/>
      <w:color w:val="411D0E"/>
      <w:sz w:val="24"/>
    </w:rPr>
  </w:style>
  <w:style w:type="character" w:customStyle="1" w:styleId="BodyText3Char">
    <w:name w:val="Body Text 3 Char"/>
    <w:basedOn w:val="DefaultParagraphFont"/>
    <w:link w:val="BodyText3"/>
    <w:rsid w:val="006F773F"/>
    <w:rPr>
      <w:rFonts w:ascii="Adobe Jenson Pro" w:hAnsi="Adobe Jenson Pro"/>
      <w:b/>
      <w:color w:val="800000"/>
      <w:kern w:val="28"/>
      <w:sz w:val="28"/>
    </w:rPr>
  </w:style>
  <w:style w:type="character" w:customStyle="1" w:styleId="LogoBoxChar">
    <w:name w:val="Logo Box Char"/>
    <w:basedOn w:val="BodyText3Char"/>
    <w:link w:val="LogoBox"/>
    <w:rsid w:val="006F773F"/>
    <w:rPr>
      <w:rFonts w:ascii="Adobe Jenson Pro" w:hAnsi="Adobe Jenson Pro"/>
      <w:b/>
      <w:color w:val="800000"/>
      <w:kern w:val="28"/>
      <w:sz w:val="28"/>
    </w:rPr>
  </w:style>
  <w:style w:type="paragraph" w:customStyle="1" w:styleId="address">
    <w:name w:val="address"/>
    <w:basedOn w:val="Normal"/>
    <w:link w:val="addressChar"/>
    <w:qFormat/>
    <w:rsid w:val="006F773F"/>
    <w:pPr>
      <w:widowControl w:val="0"/>
      <w:jc w:val="center"/>
    </w:pPr>
    <w:rPr>
      <w:color w:val="411D0E"/>
      <w:sz w:val="24"/>
    </w:rPr>
  </w:style>
  <w:style w:type="character" w:customStyle="1" w:styleId="PhFaxChar">
    <w:name w:val="Ph/Fax Char"/>
    <w:basedOn w:val="DefaultParagraphFont"/>
    <w:link w:val="PhFax"/>
    <w:rsid w:val="006F773F"/>
    <w:rPr>
      <w:b/>
      <w:i/>
      <w:color w:val="411D0E"/>
      <w:kern w:val="28"/>
      <w:sz w:val="24"/>
    </w:rPr>
  </w:style>
  <w:style w:type="paragraph" w:customStyle="1" w:styleId="website">
    <w:name w:val="website"/>
    <w:basedOn w:val="Normal"/>
    <w:link w:val="websiteChar"/>
    <w:qFormat/>
    <w:rsid w:val="006F773F"/>
    <w:pPr>
      <w:widowControl w:val="0"/>
      <w:jc w:val="center"/>
    </w:pPr>
    <w:rPr>
      <w:b/>
      <w:smallCaps/>
      <w:color w:val="411D0E"/>
      <w:sz w:val="24"/>
    </w:rPr>
  </w:style>
  <w:style w:type="character" w:customStyle="1" w:styleId="addressChar">
    <w:name w:val="address Char"/>
    <w:basedOn w:val="DefaultParagraphFont"/>
    <w:link w:val="address"/>
    <w:rsid w:val="006F773F"/>
    <w:rPr>
      <w:color w:val="411D0E"/>
      <w:kern w:val="28"/>
      <w:sz w:val="24"/>
    </w:rPr>
  </w:style>
  <w:style w:type="paragraph" w:customStyle="1" w:styleId="Photobox">
    <w:name w:val="Photo box"/>
    <w:basedOn w:val="Normal"/>
    <w:link w:val="PhotoboxChar"/>
    <w:qFormat/>
    <w:rsid w:val="006F773F"/>
    <w:pPr>
      <w:jc w:val="center"/>
    </w:pPr>
    <w:rPr>
      <w:i/>
      <w:color w:val="411D0E"/>
    </w:rPr>
  </w:style>
  <w:style w:type="character" w:customStyle="1" w:styleId="websiteChar">
    <w:name w:val="website Char"/>
    <w:basedOn w:val="DefaultParagraphFont"/>
    <w:link w:val="website"/>
    <w:rsid w:val="006F773F"/>
    <w:rPr>
      <w:b/>
      <w:smallCaps/>
      <w:color w:val="411D0E"/>
      <w:kern w:val="28"/>
      <w:sz w:val="24"/>
    </w:rPr>
  </w:style>
  <w:style w:type="paragraph" w:customStyle="1" w:styleId="PlaceHeadline">
    <w:name w:val="Place Headline"/>
    <w:basedOn w:val="BodyText3"/>
    <w:link w:val="PlaceHeadlineChar"/>
    <w:qFormat/>
    <w:rsid w:val="006F773F"/>
    <w:pPr>
      <w:spacing w:line="360" w:lineRule="auto"/>
    </w:pPr>
    <w:rPr>
      <w:rFonts w:ascii="Times New Roman" w:hAnsi="Times New Roman"/>
      <w:color w:val="411D0E"/>
    </w:rPr>
  </w:style>
  <w:style w:type="character" w:customStyle="1" w:styleId="PhotoboxChar">
    <w:name w:val="Photo box Char"/>
    <w:basedOn w:val="DefaultParagraphFont"/>
    <w:link w:val="Photobox"/>
    <w:rsid w:val="006F773F"/>
    <w:rPr>
      <w:i/>
      <w:color w:val="411D0E"/>
      <w:kern w:val="28"/>
    </w:rPr>
  </w:style>
  <w:style w:type="paragraph" w:customStyle="1" w:styleId="Taglinehere">
    <w:name w:val="Tagline here"/>
    <w:basedOn w:val="Normal"/>
    <w:link w:val="TaglinehereChar"/>
    <w:qFormat/>
    <w:rsid w:val="006F773F"/>
    <w:pPr>
      <w:widowControl w:val="0"/>
      <w:spacing w:line="384" w:lineRule="auto"/>
      <w:jc w:val="center"/>
    </w:pPr>
    <w:rPr>
      <w:color w:val="411D0E"/>
      <w:sz w:val="24"/>
    </w:rPr>
  </w:style>
  <w:style w:type="character" w:customStyle="1" w:styleId="PlaceHeadlineChar">
    <w:name w:val="Place Headline Char"/>
    <w:basedOn w:val="BodyText3Char"/>
    <w:link w:val="PlaceHeadline"/>
    <w:rsid w:val="006F773F"/>
    <w:rPr>
      <w:rFonts w:ascii="Adobe Jenson Pro" w:hAnsi="Adobe Jenson Pro"/>
      <w:b/>
      <w:color w:val="411D0E"/>
      <w:kern w:val="28"/>
      <w:sz w:val="28"/>
    </w:rPr>
  </w:style>
  <w:style w:type="paragraph" w:customStyle="1" w:styleId="Subhead">
    <w:name w:val="Subhead"/>
    <w:basedOn w:val="Normal"/>
    <w:link w:val="SubheadChar"/>
    <w:qFormat/>
    <w:rsid w:val="006F773F"/>
    <w:pPr>
      <w:jc w:val="center"/>
    </w:pPr>
    <w:rPr>
      <w:color w:val="411D0E"/>
    </w:rPr>
  </w:style>
  <w:style w:type="character" w:customStyle="1" w:styleId="TaglinehereChar">
    <w:name w:val="Tagline here Char"/>
    <w:basedOn w:val="DefaultParagraphFont"/>
    <w:link w:val="Taglinehere"/>
    <w:rsid w:val="006F773F"/>
    <w:rPr>
      <w:color w:val="411D0E"/>
      <w:kern w:val="28"/>
      <w:sz w:val="24"/>
    </w:rPr>
  </w:style>
  <w:style w:type="paragraph" w:customStyle="1" w:styleId="Caption1">
    <w:name w:val="Caption1"/>
    <w:basedOn w:val="Normal"/>
    <w:link w:val="captionChar"/>
    <w:qFormat/>
    <w:rsid w:val="006F773F"/>
    <w:rPr>
      <w:i/>
      <w:color w:val="411D0E"/>
    </w:rPr>
  </w:style>
  <w:style w:type="character" w:customStyle="1" w:styleId="SubheadChar">
    <w:name w:val="Subhead Char"/>
    <w:basedOn w:val="DefaultParagraphFont"/>
    <w:link w:val="Subhead"/>
    <w:rsid w:val="006F773F"/>
    <w:rPr>
      <w:color w:val="411D0E"/>
      <w:kern w:val="28"/>
    </w:rPr>
  </w:style>
  <w:style w:type="paragraph" w:customStyle="1" w:styleId="bodycontent">
    <w:name w:val="bodycontent"/>
    <w:basedOn w:val="Normal"/>
    <w:rsid w:val="00065D0C"/>
    <w:pPr>
      <w:spacing w:before="100" w:beforeAutospacing="1" w:after="100" w:afterAutospacing="1"/>
    </w:pPr>
    <w:rPr>
      <w:color w:val="auto"/>
      <w:kern w:val="0"/>
      <w:sz w:val="24"/>
      <w:szCs w:val="24"/>
    </w:rPr>
  </w:style>
  <w:style w:type="character" w:customStyle="1" w:styleId="captionChar">
    <w:name w:val="caption Char"/>
    <w:basedOn w:val="DefaultParagraphFont"/>
    <w:link w:val="Caption1"/>
    <w:rsid w:val="006F773F"/>
    <w:rPr>
      <w:i/>
      <w:color w:val="411D0E"/>
      <w:kern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0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07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9758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4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6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yer\AppData\Roaming\Microsoft\Templates\HP_HealthModern_Brochure_TP1037883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4795A0-CEB2-4917-8DE9-0EC6F4213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HP_HealthModern_Brochure_TP10378832</Template>
  <TotalTime>4151223</TotalTime>
  <Pages>2</Pages>
  <Words>0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buyer</dc:creator>
  <cp:lastModifiedBy>Winuser</cp:lastModifiedBy>
  <cp:revision>23</cp:revision>
  <cp:lastPrinted>2015-03-16T21:00:00Z</cp:lastPrinted>
  <dcterms:created xsi:type="dcterms:W3CDTF">2014-11-21T17:39:00Z</dcterms:created>
  <dcterms:modified xsi:type="dcterms:W3CDTF">2015-04-16T18:58:00Z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TC103788329990</vt:lpwstr>
  </property>
</Properties>
</file>